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1DB3A" w14:textId="77777777" w:rsidR="00C377C7" w:rsidRPr="002C1121" w:rsidRDefault="00680A04" w:rsidP="00E87414">
      <w:pPr>
        <w:spacing w:before="240" w:after="0"/>
        <w:jc w:val="both"/>
        <w:rPr>
          <w:rFonts w:cs="Times New Roman"/>
        </w:rPr>
      </w:pPr>
      <w:r w:rsidRPr="00680A04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14B26D99" wp14:editId="1C233D82">
            <wp:simplePos x="0" y="0"/>
            <wp:positionH relativeFrom="column">
              <wp:posOffset>1772920</wp:posOffset>
            </wp:positionH>
            <wp:positionV relativeFrom="paragraph">
              <wp:posOffset>1131570</wp:posOffset>
            </wp:positionV>
            <wp:extent cx="2170430" cy="1894840"/>
            <wp:effectExtent l="0" t="0" r="127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ZhvBrQcYO0kZXI_wVDcSmQ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0A04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0EFB5D2D" wp14:editId="5C323C9F">
            <wp:simplePos x="0" y="0"/>
            <wp:positionH relativeFrom="column">
              <wp:posOffset>1447800</wp:posOffset>
            </wp:positionH>
            <wp:positionV relativeFrom="paragraph">
              <wp:posOffset>497205</wp:posOffset>
            </wp:positionV>
            <wp:extent cx="2924175" cy="5600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7C7" w:rsidRPr="002C1121">
        <w:rPr>
          <w:rFonts w:cs="Times New Roman"/>
        </w:rPr>
        <w:br w:type="textWrapping" w:clear="all"/>
      </w:r>
    </w:p>
    <w:p w14:paraId="595426CC" w14:textId="62553623" w:rsidR="00592AB0" w:rsidRPr="00D74DE4" w:rsidRDefault="00D74DE4" w:rsidP="00592AB0">
      <w:pPr>
        <w:spacing w:before="240"/>
        <w:jc w:val="center"/>
        <w:rPr>
          <w:rFonts w:cs="Times New Roman"/>
          <w:b/>
          <w:color w:val="002060"/>
          <w:sz w:val="72"/>
          <w:szCs w:val="50"/>
          <w:lang w:val="vi-VN"/>
        </w:rPr>
      </w:pPr>
      <w:r>
        <w:rPr>
          <w:rFonts w:cs="Times New Roman"/>
          <w:b/>
          <w:color w:val="002060"/>
          <w:sz w:val="72"/>
          <w:szCs w:val="50"/>
          <w:lang w:val="vi-VN"/>
        </w:rPr>
        <w:t>JAVASCRIPT</w:t>
      </w:r>
    </w:p>
    <w:p w14:paraId="0C613B13" w14:textId="1B60BC10" w:rsidR="00F3204D" w:rsidRPr="002C1121" w:rsidRDefault="00327B7E" w:rsidP="00592AB0">
      <w:pPr>
        <w:spacing w:before="240" w:after="360"/>
        <w:jc w:val="center"/>
        <w:rPr>
          <w:rFonts w:cs="Times New Roman"/>
          <w:b/>
          <w:color w:val="4F81BD" w:themeColor="accent1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proofErr w:type="spellStart"/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Báo</w:t>
      </w:r>
      <w:proofErr w:type="spellEnd"/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cáo</w:t>
      </w:r>
      <w:proofErr w:type="spellEnd"/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EC620B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Assignment </w:t>
      </w:r>
    </w:p>
    <w:p w14:paraId="09240F03" w14:textId="77777777" w:rsidR="00C377C7" w:rsidRPr="002C1121" w:rsidRDefault="00C377C7" w:rsidP="00E87414">
      <w:pPr>
        <w:spacing w:before="240" w:after="0"/>
        <w:jc w:val="both"/>
        <w:rPr>
          <w:rFonts w:cs="Times New Roman"/>
          <w:b/>
          <w:color w:val="4F81BD" w:themeColor="accent1"/>
          <w:sz w:val="40"/>
        </w:rPr>
      </w:pPr>
    </w:p>
    <w:p w14:paraId="4760A807" w14:textId="16FE6518" w:rsidR="00C377C7" w:rsidRPr="00D74DE4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proofErr w:type="spellStart"/>
      <w:r w:rsidRPr="002C1121">
        <w:rPr>
          <w:rFonts w:cs="Times New Roman"/>
          <w:sz w:val="32"/>
        </w:rPr>
        <w:t>Mã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số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sinh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viên</w:t>
      </w:r>
      <w:proofErr w:type="spellEnd"/>
      <w:r w:rsidRPr="002C1121">
        <w:rPr>
          <w:rFonts w:cs="Times New Roman"/>
          <w:sz w:val="32"/>
        </w:rPr>
        <w:t xml:space="preserve"> </w:t>
      </w:r>
      <w:r w:rsidRPr="002C1121">
        <w:rPr>
          <w:rFonts w:cs="Times New Roman"/>
          <w:sz w:val="32"/>
        </w:rPr>
        <w:tab/>
        <w:t xml:space="preserve">: </w:t>
      </w:r>
      <w:r w:rsidR="00D74DE4">
        <w:rPr>
          <w:rFonts w:cs="Times New Roman"/>
          <w:sz w:val="32"/>
          <w:lang w:val="vi-VN"/>
        </w:rPr>
        <w:t>PS</w:t>
      </w:r>
      <w:r w:rsidR="00D74DE4">
        <w:rPr>
          <w:rFonts w:cs="Times New Roman"/>
          <w:sz w:val="32"/>
        </w:rPr>
        <w:t>33100</w:t>
      </w:r>
    </w:p>
    <w:p w14:paraId="621AE863" w14:textId="1E371B9B" w:rsidR="00C377C7" w:rsidRPr="00D74DE4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proofErr w:type="spellStart"/>
      <w:r w:rsidRPr="002C1121">
        <w:rPr>
          <w:rFonts w:cs="Times New Roman"/>
          <w:sz w:val="32"/>
        </w:rPr>
        <w:t>Họ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tên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sinh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viên</w:t>
      </w:r>
      <w:proofErr w:type="spellEnd"/>
      <w:r w:rsidRPr="002C1121">
        <w:rPr>
          <w:rFonts w:cs="Times New Roman"/>
          <w:sz w:val="32"/>
        </w:rPr>
        <w:t xml:space="preserve"> </w:t>
      </w:r>
      <w:r w:rsidRPr="002C1121">
        <w:rPr>
          <w:rFonts w:cs="Times New Roman"/>
          <w:sz w:val="32"/>
        </w:rPr>
        <w:tab/>
        <w:t xml:space="preserve">: </w:t>
      </w:r>
      <w:proofErr w:type="spellStart"/>
      <w:r w:rsidR="00D74DE4">
        <w:rPr>
          <w:rFonts w:cs="Times New Roman"/>
          <w:sz w:val="32"/>
          <w:lang w:val="vi-VN"/>
        </w:rPr>
        <w:t>Ph</w:t>
      </w:r>
      <w:r w:rsidR="00D74DE4">
        <w:rPr>
          <w:rFonts w:cs="Times New Roman"/>
          <w:sz w:val="32"/>
        </w:rPr>
        <w:t>ạm</w:t>
      </w:r>
      <w:proofErr w:type="spellEnd"/>
      <w:r w:rsidR="00D74DE4">
        <w:rPr>
          <w:rFonts w:cs="Times New Roman"/>
          <w:sz w:val="32"/>
        </w:rPr>
        <w:t xml:space="preserve"> Văn Hiếu</w:t>
      </w:r>
    </w:p>
    <w:p w14:paraId="3D52019F" w14:textId="02B21799"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proofErr w:type="spellStart"/>
      <w:r w:rsidRPr="002C1121">
        <w:rPr>
          <w:rFonts w:cs="Times New Roman"/>
          <w:sz w:val="32"/>
        </w:rPr>
        <w:t>Lớp</w:t>
      </w:r>
      <w:proofErr w:type="spellEnd"/>
      <w:r w:rsidRPr="002C1121">
        <w:rPr>
          <w:rFonts w:cs="Times New Roman"/>
          <w:sz w:val="32"/>
        </w:rPr>
        <w:t xml:space="preserve"> </w:t>
      </w:r>
      <w:r w:rsidRPr="002C1121">
        <w:rPr>
          <w:rFonts w:cs="Times New Roman"/>
          <w:sz w:val="32"/>
        </w:rPr>
        <w:tab/>
        <w:t xml:space="preserve">: </w:t>
      </w:r>
      <w:r w:rsidR="00D74DE4">
        <w:rPr>
          <w:rFonts w:cs="Times New Roman"/>
          <w:sz w:val="32"/>
        </w:rPr>
        <w:t>IT-18317</w:t>
      </w:r>
    </w:p>
    <w:p w14:paraId="0E14FA92" w14:textId="58B8E8BC" w:rsidR="00C377C7" w:rsidRPr="002C1121" w:rsidRDefault="00C377C7" w:rsidP="00DC68FE">
      <w:pPr>
        <w:tabs>
          <w:tab w:val="left" w:pos="4050"/>
        </w:tabs>
        <w:spacing w:before="240"/>
        <w:ind w:left="720"/>
        <w:jc w:val="both"/>
        <w:rPr>
          <w:rFonts w:cs="Times New Roman"/>
          <w:sz w:val="32"/>
        </w:rPr>
      </w:pPr>
      <w:proofErr w:type="spellStart"/>
      <w:r w:rsidRPr="002C1121">
        <w:rPr>
          <w:rFonts w:cs="Times New Roman"/>
          <w:sz w:val="32"/>
        </w:rPr>
        <w:t>Giảng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viên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hướng</w:t>
      </w:r>
      <w:proofErr w:type="spellEnd"/>
      <w:r w:rsidRPr="002C1121">
        <w:rPr>
          <w:rFonts w:cs="Times New Roman"/>
          <w:sz w:val="32"/>
        </w:rPr>
        <w:t xml:space="preserve"> </w:t>
      </w:r>
      <w:proofErr w:type="spellStart"/>
      <w:r w:rsidRPr="002C1121">
        <w:rPr>
          <w:rFonts w:cs="Times New Roman"/>
          <w:sz w:val="32"/>
        </w:rPr>
        <w:t>dẫn</w:t>
      </w:r>
      <w:proofErr w:type="spellEnd"/>
      <w:r w:rsidRPr="002C1121">
        <w:rPr>
          <w:rFonts w:cs="Times New Roman"/>
          <w:sz w:val="32"/>
        </w:rPr>
        <w:t xml:space="preserve"> </w:t>
      </w:r>
      <w:r w:rsidRPr="002C1121">
        <w:rPr>
          <w:rFonts w:cs="Times New Roman"/>
          <w:sz w:val="32"/>
        </w:rPr>
        <w:tab/>
        <w:t>:</w:t>
      </w:r>
      <w:r w:rsidR="00472185" w:rsidRPr="002C1121">
        <w:rPr>
          <w:rFonts w:cs="Times New Roman"/>
          <w:sz w:val="32"/>
        </w:rPr>
        <w:tab/>
      </w:r>
      <w:proofErr w:type="spellStart"/>
      <w:r w:rsidR="004E4FD7">
        <w:rPr>
          <w:rFonts w:cs="Times New Roman"/>
          <w:sz w:val="32"/>
        </w:rPr>
        <w:t>Đặng</w:t>
      </w:r>
      <w:proofErr w:type="spellEnd"/>
      <w:r w:rsidR="004E4FD7">
        <w:rPr>
          <w:rFonts w:cs="Times New Roman"/>
          <w:sz w:val="32"/>
        </w:rPr>
        <w:t xml:space="preserve"> </w:t>
      </w:r>
      <w:proofErr w:type="spellStart"/>
      <w:r w:rsidR="004E4FD7">
        <w:rPr>
          <w:rFonts w:cs="Times New Roman"/>
          <w:sz w:val="32"/>
        </w:rPr>
        <w:t>Thị</w:t>
      </w:r>
      <w:proofErr w:type="spellEnd"/>
      <w:r w:rsidR="004E4FD7">
        <w:rPr>
          <w:rFonts w:cs="Times New Roman"/>
          <w:sz w:val="32"/>
        </w:rPr>
        <w:t xml:space="preserve"> Hà</w:t>
      </w:r>
    </w:p>
    <w:p w14:paraId="55DD634B" w14:textId="77777777" w:rsidR="00C377C7" w:rsidRPr="002C1121" w:rsidRDefault="00C377C7" w:rsidP="00E87414">
      <w:pPr>
        <w:spacing w:before="240" w:after="0"/>
        <w:jc w:val="both"/>
        <w:rPr>
          <w:rFonts w:cs="Times New Roman"/>
        </w:rPr>
      </w:pPr>
    </w:p>
    <w:p w14:paraId="29370D30" w14:textId="77777777" w:rsidR="00C377C7" w:rsidRPr="002C1121" w:rsidRDefault="00C377C7" w:rsidP="00E87414">
      <w:pPr>
        <w:spacing w:before="240"/>
        <w:jc w:val="both"/>
        <w:rPr>
          <w:rFonts w:cs="Times New Roman"/>
        </w:rPr>
      </w:pPr>
      <w:r w:rsidRPr="002C1121">
        <w:rPr>
          <w:rFonts w:cs="Times New Roman"/>
        </w:rPr>
        <w:br w:type="page"/>
      </w:r>
    </w:p>
    <w:p w14:paraId="4001B537" w14:textId="77777777" w:rsidR="00E16291" w:rsidRPr="002C1121" w:rsidRDefault="00E16291" w:rsidP="00E87414">
      <w:pPr>
        <w:spacing w:before="240"/>
        <w:jc w:val="both"/>
        <w:rPr>
          <w:rStyle w:val="fontstyle01"/>
          <w:rFonts w:ascii="Times New Roman" w:hAnsi="Times New Roman" w:cs="Times New Roman"/>
          <w:sz w:val="24"/>
          <w:szCs w:val="24"/>
        </w:rPr>
        <w:sectPr w:rsidR="00E16291" w:rsidRPr="002C1121" w:rsidSect="00FB0C1E">
          <w:headerReference w:type="default" r:id="rId10"/>
          <w:footerReference w:type="default" r:id="rId11"/>
          <w:headerReference w:type="first" r:id="rId12"/>
          <w:pgSz w:w="11907" w:h="16839" w:code="9"/>
          <w:pgMar w:top="1152" w:right="1152" w:bottom="1152" w:left="1152" w:header="432" w:footer="720" w:gutter="72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cols w:space="720"/>
          <w:docGrid w:linePitch="381"/>
        </w:sectPr>
      </w:pPr>
    </w:p>
    <w:p w14:paraId="1C91E376" w14:textId="77777777" w:rsidR="00680A04" w:rsidRDefault="00E16291" w:rsidP="00592AB0">
      <w:pPr>
        <w:pStyle w:val="TOCHeading"/>
        <w:spacing w:before="240"/>
        <w:ind w:left="720" w:hanging="720"/>
        <w:jc w:val="center"/>
        <w:rPr>
          <w:rFonts w:cs="Times New Roman"/>
          <w:sz w:val="40"/>
        </w:rPr>
      </w:pPr>
      <w:r w:rsidRPr="002C1121">
        <w:rPr>
          <w:rFonts w:cs="Times New Roman"/>
          <w:sz w:val="40"/>
        </w:rPr>
        <w:lastRenderedPageBreak/>
        <w:t>MỤC LỤC</w:t>
      </w:r>
    </w:p>
    <w:p w14:paraId="23CFEF99" w14:textId="77777777" w:rsidR="00680A04" w:rsidRPr="00680A04" w:rsidRDefault="00680A04" w:rsidP="00680A04">
      <w:pPr>
        <w:rPr>
          <w:lang w:eastAsia="ja-JP"/>
        </w:rPr>
      </w:pPr>
    </w:p>
    <w:sdt>
      <w:sdtPr>
        <w:rPr>
          <w:rFonts w:eastAsiaTheme="minorHAnsi" w:cstheme="minorBidi"/>
          <w:b w:val="0"/>
          <w:bCs w:val="0"/>
          <w:sz w:val="28"/>
          <w:szCs w:val="22"/>
          <w:lang w:eastAsia="en-US"/>
        </w:rPr>
        <w:id w:val="-567729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B27903A" w14:textId="77777777" w:rsidR="002023FF" w:rsidRDefault="002023FF">
          <w:pPr>
            <w:pStyle w:val="TOCHeading"/>
          </w:pPr>
          <w:r>
            <w:t>Contents</w:t>
          </w:r>
        </w:p>
        <w:p w14:paraId="189EC965" w14:textId="164ADB05" w:rsidR="00EC620B" w:rsidRDefault="002023FF">
          <w:pPr>
            <w:pStyle w:val="TOC1"/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448260" w:history="1">
            <w:r w:rsidR="00EC620B" w:rsidRPr="00F1240D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EC620B">
              <w:rPr>
                <w:rFonts w:asciiTheme="minorHAnsi" w:eastAsiaTheme="minorEastAsia" w:hAnsiTheme="minorHAnsi"/>
                <w:noProof/>
              </w:rPr>
              <w:tab/>
            </w:r>
            <w:r w:rsidR="00EC620B" w:rsidRPr="00F1240D">
              <w:rPr>
                <w:rStyle w:val="Hyperlink"/>
                <w:rFonts w:ascii="Times New Roman" w:hAnsi="Times New Roman" w:cs="Times New Roman"/>
                <w:noProof/>
              </w:rPr>
              <w:t>Các chức năng</w:t>
            </w:r>
            <w:r w:rsidR="00EC620B">
              <w:rPr>
                <w:noProof/>
                <w:webHidden/>
              </w:rPr>
              <w:tab/>
            </w:r>
            <w:r w:rsidR="00EC620B">
              <w:rPr>
                <w:noProof/>
                <w:webHidden/>
              </w:rPr>
              <w:fldChar w:fldCharType="begin"/>
            </w:r>
            <w:r w:rsidR="00EC620B">
              <w:rPr>
                <w:noProof/>
                <w:webHidden/>
              </w:rPr>
              <w:instrText xml:space="preserve"> PAGEREF _Toc130448260 \h </w:instrText>
            </w:r>
            <w:r w:rsidR="00EC620B">
              <w:rPr>
                <w:noProof/>
                <w:webHidden/>
              </w:rPr>
            </w:r>
            <w:r w:rsidR="00EC620B">
              <w:rPr>
                <w:noProof/>
                <w:webHidden/>
              </w:rPr>
              <w:fldChar w:fldCharType="separate"/>
            </w:r>
            <w:r w:rsidR="00EC620B">
              <w:rPr>
                <w:noProof/>
                <w:webHidden/>
              </w:rPr>
              <w:t>3</w:t>
            </w:r>
            <w:r w:rsidR="00EC620B">
              <w:rPr>
                <w:noProof/>
                <w:webHidden/>
              </w:rPr>
              <w:fldChar w:fldCharType="end"/>
            </w:r>
          </w:hyperlink>
        </w:p>
        <w:p w14:paraId="1EA0DF84" w14:textId="39112E33" w:rsidR="00EC620B" w:rsidRDefault="00000000">
          <w:pPr>
            <w:pStyle w:val="TOC2"/>
            <w:tabs>
              <w:tab w:val="right" w:leader="dot" w:pos="936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0448261" w:history="1">
            <w:r w:rsidR="00EC620B" w:rsidRPr="00F1240D">
              <w:rPr>
                <w:rStyle w:val="Hyperlink"/>
                <w:noProof/>
              </w:rPr>
              <w:t>1.Slider</w:t>
            </w:r>
            <w:r w:rsidR="00EC620B">
              <w:rPr>
                <w:noProof/>
                <w:webHidden/>
              </w:rPr>
              <w:tab/>
            </w:r>
            <w:r w:rsidR="00EC620B">
              <w:rPr>
                <w:noProof/>
                <w:webHidden/>
              </w:rPr>
              <w:fldChar w:fldCharType="begin"/>
            </w:r>
            <w:r w:rsidR="00EC620B">
              <w:rPr>
                <w:noProof/>
                <w:webHidden/>
              </w:rPr>
              <w:instrText xml:space="preserve"> PAGEREF _Toc130448261 \h </w:instrText>
            </w:r>
            <w:r w:rsidR="00EC620B">
              <w:rPr>
                <w:noProof/>
                <w:webHidden/>
              </w:rPr>
            </w:r>
            <w:r w:rsidR="00EC620B">
              <w:rPr>
                <w:noProof/>
                <w:webHidden/>
              </w:rPr>
              <w:fldChar w:fldCharType="separate"/>
            </w:r>
            <w:r w:rsidR="00EC620B">
              <w:rPr>
                <w:noProof/>
                <w:webHidden/>
              </w:rPr>
              <w:t>3</w:t>
            </w:r>
            <w:r w:rsidR="00EC620B">
              <w:rPr>
                <w:noProof/>
                <w:webHidden/>
              </w:rPr>
              <w:fldChar w:fldCharType="end"/>
            </w:r>
          </w:hyperlink>
        </w:p>
        <w:p w14:paraId="1CAB8ACB" w14:textId="63E71EBA" w:rsidR="00EC620B" w:rsidRDefault="00000000">
          <w:pPr>
            <w:pStyle w:val="TOC2"/>
            <w:tabs>
              <w:tab w:val="right" w:leader="dot" w:pos="936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0448262" w:history="1">
            <w:r w:rsidR="00EC620B" w:rsidRPr="00F1240D">
              <w:rPr>
                <w:rStyle w:val="Hyperlink"/>
                <w:noProof/>
              </w:rPr>
              <w:t>2.Đồng hồ countdown</w:t>
            </w:r>
            <w:r w:rsidR="00EC620B">
              <w:rPr>
                <w:noProof/>
                <w:webHidden/>
              </w:rPr>
              <w:tab/>
            </w:r>
            <w:r w:rsidR="00EC620B">
              <w:rPr>
                <w:noProof/>
                <w:webHidden/>
              </w:rPr>
              <w:fldChar w:fldCharType="begin"/>
            </w:r>
            <w:r w:rsidR="00EC620B">
              <w:rPr>
                <w:noProof/>
                <w:webHidden/>
              </w:rPr>
              <w:instrText xml:space="preserve"> PAGEREF _Toc130448262 \h </w:instrText>
            </w:r>
            <w:r w:rsidR="00EC620B">
              <w:rPr>
                <w:noProof/>
                <w:webHidden/>
              </w:rPr>
            </w:r>
            <w:r w:rsidR="00EC620B">
              <w:rPr>
                <w:noProof/>
                <w:webHidden/>
              </w:rPr>
              <w:fldChar w:fldCharType="separate"/>
            </w:r>
            <w:r w:rsidR="00EC620B">
              <w:rPr>
                <w:noProof/>
                <w:webHidden/>
              </w:rPr>
              <w:t>5</w:t>
            </w:r>
            <w:r w:rsidR="00EC620B">
              <w:rPr>
                <w:noProof/>
                <w:webHidden/>
              </w:rPr>
              <w:fldChar w:fldCharType="end"/>
            </w:r>
          </w:hyperlink>
        </w:p>
        <w:p w14:paraId="7BF85E4A" w14:textId="41108496" w:rsidR="00EC620B" w:rsidRDefault="00000000">
          <w:pPr>
            <w:pStyle w:val="TOC2"/>
            <w:tabs>
              <w:tab w:val="right" w:leader="dot" w:pos="936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0448263" w:history="1">
            <w:r w:rsidR="00EC620B" w:rsidRPr="00F1240D">
              <w:rPr>
                <w:rStyle w:val="Hyperlink"/>
                <w:noProof/>
              </w:rPr>
              <w:t>3.Random SKU</w:t>
            </w:r>
            <w:r w:rsidR="00EC620B">
              <w:rPr>
                <w:noProof/>
                <w:webHidden/>
              </w:rPr>
              <w:tab/>
            </w:r>
            <w:r w:rsidR="00EC620B">
              <w:rPr>
                <w:noProof/>
                <w:webHidden/>
              </w:rPr>
              <w:fldChar w:fldCharType="begin"/>
            </w:r>
            <w:r w:rsidR="00EC620B">
              <w:rPr>
                <w:noProof/>
                <w:webHidden/>
              </w:rPr>
              <w:instrText xml:space="preserve"> PAGEREF _Toc130448263 \h </w:instrText>
            </w:r>
            <w:r w:rsidR="00EC620B">
              <w:rPr>
                <w:noProof/>
                <w:webHidden/>
              </w:rPr>
            </w:r>
            <w:r w:rsidR="00EC620B">
              <w:rPr>
                <w:noProof/>
                <w:webHidden/>
              </w:rPr>
              <w:fldChar w:fldCharType="separate"/>
            </w:r>
            <w:r w:rsidR="00EC620B">
              <w:rPr>
                <w:noProof/>
                <w:webHidden/>
              </w:rPr>
              <w:t>6</w:t>
            </w:r>
            <w:r w:rsidR="00EC620B">
              <w:rPr>
                <w:noProof/>
                <w:webHidden/>
              </w:rPr>
              <w:fldChar w:fldCharType="end"/>
            </w:r>
          </w:hyperlink>
        </w:p>
        <w:p w14:paraId="02464734" w14:textId="5A3375AD" w:rsidR="00EC620B" w:rsidRDefault="00000000">
          <w:pPr>
            <w:pStyle w:val="TOC2"/>
            <w:tabs>
              <w:tab w:val="right" w:leader="dot" w:pos="936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0448264" w:history="1">
            <w:r w:rsidR="00EC620B" w:rsidRPr="00F1240D">
              <w:rPr>
                <w:rStyle w:val="Hyperlink"/>
                <w:noProof/>
              </w:rPr>
              <w:t>4.Thay đổi bố cujc</w:t>
            </w:r>
            <w:r w:rsidR="00EC620B">
              <w:rPr>
                <w:noProof/>
                <w:webHidden/>
              </w:rPr>
              <w:tab/>
            </w:r>
            <w:r w:rsidR="00EC620B">
              <w:rPr>
                <w:noProof/>
                <w:webHidden/>
              </w:rPr>
              <w:fldChar w:fldCharType="begin"/>
            </w:r>
            <w:r w:rsidR="00EC620B">
              <w:rPr>
                <w:noProof/>
                <w:webHidden/>
              </w:rPr>
              <w:instrText xml:space="preserve"> PAGEREF _Toc130448264 \h </w:instrText>
            </w:r>
            <w:r w:rsidR="00EC620B">
              <w:rPr>
                <w:noProof/>
                <w:webHidden/>
              </w:rPr>
            </w:r>
            <w:r w:rsidR="00EC620B">
              <w:rPr>
                <w:noProof/>
                <w:webHidden/>
              </w:rPr>
              <w:fldChar w:fldCharType="separate"/>
            </w:r>
            <w:r w:rsidR="00EC620B">
              <w:rPr>
                <w:noProof/>
                <w:webHidden/>
              </w:rPr>
              <w:t>6</w:t>
            </w:r>
            <w:r w:rsidR="00EC620B">
              <w:rPr>
                <w:noProof/>
                <w:webHidden/>
              </w:rPr>
              <w:fldChar w:fldCharType="end"/>
            </w:r>
          </w:hyperlink>
        </w:p>
        <w:p w14:paraId="681A671F" w14:textId="5D26555A" w:rsidR="002023FF" w:rsidRDefault="002023FF">
          <w:r>
            <w:rPr>
              <w:b/>
              <w:bCs/>
              <w:noProof/>
            </w:rPr>
            <w:fldChar w:fldCharType="end"/>
          </w:r>
        </w:p>
      </w:sdtContent>
    </w:sdt>
    <w:p w14:paraId="57F2EED2" w14:textId="77777777" w:rsidR="00680A04" w:rsidRPr="00680A04" w:rsidRDefault="00680A04" w:rsidP="00680A04">
      <w:pPr>
        <w:rPr>
          <w:lang w:eastAsia="ja-JP"/>
        </w:rPr>
        <w:sectPr w:rsidR="00680A04" w:rsidRPr="00680A04" w:rsidSect="009F588F">
          <w:footerReference w:type="default" r:id="rId13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</w:p>
    <w:p w14:paraId="64E8E93D" w14:textId="77777777" w:rsidR="00CD2AAE" w:rsidRDefault="00D74DE4" w:rsidP="00D74DE4">
      <w:pPr>
        <w:pStyle w:val="Heading1"/>
        <w:numPr>
          <w:ilvl w:val="0"/>
          <w:numId w:val="13"/>
        </w:numPr>
        <w:spacing w:before="240"/>
        <w:ind w:left="360"/>
        <w:jc w:val="both"/>
        <w:rPr>
          <w:rFonts w:ascii="Times New Roman" w:hAnsi="Times New Roman" w:cs="Times New Roman"/>
          <w:noProof/>
          <w:sz w:val="32"/>
          <w:szCs w:val="32"/>
        </w:rPr>
      </w:pPr>
      <w:bookmarkStart w:id="0" w:name="_Toc130448260"/>
      <w:r w:rsidRPr="00D74DE4">
        <w:rPr>
          <w:rFonts w:ascii="Times New Roman" w:hAnsi="Times New Roman" w:cs="Times New Roman"/>
          <w:noProof/>
          <w:sz w:val="32"/>
          <w:szCs w:val="32"/>
        </w:rPr>
        <w:lastRenderedPageBreak/>
        <w:t>Các chức năng</w:t>
      </w:r>
      <w:bookmarkEnd w:id="0"/>
    </w:p>
    <w:p w14:paraId="33A720D8" w14:textId="77777777" w:rsidR="00D74DE4" w:rsidRDefault="00D74DE4" w:rsidP="00D74DE4"/>
    <w:p w14:paraId="596D8C36" w14:textId="479F8E66" w:rsidR="00D74DE4" w:rsidRDefault="00D74DE4" w:rsidP="00D74DE4">
      <w:pPr>
        <w:pStyle w:val="Heading2"/>
      </w:pPr>
      <w:bookmarkStart w:id="1" w:name="_Toc130448261"/>
      <w:r>
        <w:t>1.</w:t>
      </w:r>
      <w:r w:rsidR="00791EA2">
        <w:t>Slider</w:t>
      </w:r>
      <w:bookmarkEnd w:id="1"/>
    </w:p>
    <w:p w14:paraId="197CEC11" w14:textId="12602A97" w:rsidR="00D74DE4" w:rsidRDefault="00791EA2" w:rsidP="00D74DE4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slider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transition </w:t>
      </w:r>
      <w:proofErr w:type="spellStart"/>
      <w:r>
        <w:t>là</w:t>
      </w:r>
      <w:proofErr w:type="spellEnd"/>
      <w:r>
        <w:t xml:space="preserve"> fade </w:t>
      </w:r>
    </w:p>
    <w:p w14:paraId="52965F78" w14:textId="2CCC040A" w:rsidR="00D74DE4" w:rsidRDefault="00D74DE4" w:rsidP="00D74DE4">
      <w:r w:rsidRPr="00D74DE4">
        <w:rPr>
          <w:noProof/>
        </w:rPr>
        <w:drawing>
          <wp:inline distT="0" distB="0" distL="0" distR="0" wp14:anchorId="271BE8FE" wp14:editId="59D0DDF5">
            <wp:extent cx="5955030" cy="263017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5C6C" w14:textId="692A1F5C" w:rsidR="00D74DE4" w:rsidRDefault="00791EA2" w:rsidP="00D74DE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4CC55A" wp14:editId="2E539AD1">
                <wp:simplePos x="0" y="0"/>
                <wp:positionH relativeFrom="margin">
                  <wp:posOffset>-30480</wp:posOffset>
                </wp:positionH>
                <wp:positionV relativeFrom="paragraph">
                  <wp:posOffset>368935</wp:posOffset>
                </wp:positionV>
                <wp:extent cx="5814060" cy="2910840"/>
                <wp:effectExtent l="0" t="0" r="15240" b="228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4060" cy="2910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80B934" w14:textId="6B11F310" w:rsidR="00D74DE4" w:rsidRDefault="00D74DE4">
                            <w:r>
                              <w:t>JS</w:t>
                            </w:r>
                          </w:p>
                          <w:p w14:paraId="3006A405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slideIndex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0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9CF0EB7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showSlides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67742D1D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6EF398EF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function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showSlides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123EFC24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55BB989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slides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document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getElementsByClassName</w:t>
                            </w:r>
                            <w:proofErr w:type="spellEnd"/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mySlides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7AE9890B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for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0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&lt;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slides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.length</w:t>
                            </w:r>
                            <w:proofErr w:type="spellEnd"/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++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6C3B67C0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slides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].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style</w:t>
                            </w:r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DCBFF2"/>
                                <w:sz w:val="21"/>
                                <w:szCs w:val="21"/>
                              </w:rPr>
                              <w:t>display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"none"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E081B39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}</w:t>
                            </w:r>
                          </w:p>
                          <w:p w14:paraId="580937E4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slideIndex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++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4B20C07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if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slideIndex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&gt;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slides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.length</w:t>
                            </w:r>
                            <w:proofErr w:type="spellEnd"/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slideIndex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6D845F74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slides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[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slideIndex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-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</w:t>
                            </w:r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].</w:t>
                            </w:r>
                            <w:proofErr w:type="spell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style</w:t>
                            </w:r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DCBFF2"/>
                                <w:sz w:val="21"/>
                                <w:szCs w:val="21"/>
                              </w:rPr>
                              <w:t>display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"block"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A4EC92C" w14:textId="77777777" w:rsidR="00D74DE4" w:rsidRPr="00D74DE4" w:rsidRDefault="00D74DE4" w:rsidP="00D74D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setTimeout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showSlides</w:t>
                            </w:r>
                            <w:proofErr w:type="spellEnd"/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2000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); </w:t>
                            </w:r>
                            <w:r w:rsidRPr="00D74DE4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Change image every 2 seconds</w:t>
                            </w:r>
                          </w:p>
                          <w:p w14:paraId="51F5F9D3" w14:textId="6CC5802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4CC55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2.4pt;margin-top:29.05pt;width:457.8pt;height:229.2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" fillcolor="white [3201]" strokeweight=".5pt">
                <v:textbox>
                  <w:txbxContent>
                    <w:p w14:paraId="5180B934" w14:textId="6B11F310" w:rsidR="00D74DE4" w:rsidRDefault="00D74DE4">
                      <w:r>
                        <w:t>JS</w:t>
                      </w:r>
                    </w:p>
                    <w:p w14:paraId="3006A405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slideIndex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0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09CF0EB7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showSlides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67742D1D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6EF398EF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function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showSlides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123EFC24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D74D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155BB989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D74D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slides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document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getElementsByClassName</w:t>
                      </w:r>
                      <w:proofErr w:type="spellEnd"/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mySlides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7AE9890B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for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0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&lt;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slides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.length</w:t>
                      </w:r>
                      <w:proofErr w:type="spellEnd"/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++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6C3B67C0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slides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].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style</w:t>
                      </w:r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DCBFF2"/>
                          <w:sz w:val="21"/>
                          <w:szCs w:val="21"/>
                        </w:rPr>
                        <w:t>display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"none"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3E081B39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}</w:t>
                      </w:r>
                    </w:p>
                    <w:p w14:paraId="580937E4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slideIndex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++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74B20C07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if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slideIndex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&gt;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slides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.length</w:t>
                      </w:r>
                      <w:proofErr w:type="spellEnd"/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slideIndex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6D845F74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slides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[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slideIndex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-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</w:t>
                      </w:r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].</w:t>
                      </w:r>
                      <w:proofErr w:type="spellStart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style</w:t>
                      </w:r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DCBFF2"/>
                          <w:sz w:val="21"/>
                          <w:szCs w:val="21"/>
                        </w:rPr>
                        <w:t>display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"block"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0A4EC92C" w14:textId="77777777" w:rsidR="00D74DE4" w:rsidRPr="00D74DE4" w:rsidRDefault="00D74DE4" w:rsidP="00D74D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proofErr w:type="spellStart"/>
                      <w:proofErr w:type="gramStart"/>
                      <w:r w:rsidRPr="00D74D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setTimeout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D74D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showSlides</w:t>
                      </w:r>
                      <w:proofErr w:type="spellEnd"/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2000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); </w:t>
                      </w:r>
                      <w:r w:rsidRPr="00D74DE4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Change image every 2 seconds</w:t>
                      </w:r>
                    </w:p>
                    <w:p w14:paraId="51F5F9D3" w14:textId="6CC5802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Code:</w:t>
      </w:r>
    </w:p>
    <w:p w14:paraId="46972D4F" w14:textId="57741D61" w:rsidR="00D74DE4" w:rsidRDefault="00D74DE4" w:rsidP="00D74DE4">
      <w:r>
        <w:t xml:space="preserve"> </w:t>
      </w:r>
    </w:p>
    <w:p w14:paraId="0AEFBA1A" w14:textId="083078CE" w:rsidR="00D74DE4" w:rsidRPr="00D74DE4" w:rsidRDefault="00D74DE4" w:rsidP="00D74DE4">
      <w:pPr>
        <w:sectPr w:rsidR="00D74DE4" w:rsidRPr="00D74DE4" w:rsidSect="009F588F">
          <w:headerReference w:type="default" r:id="rId15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</w:p>
    <w:p w14:paraId="356F788E" w14:textId="481BD016" w:rsidR="00791EA2" w:rsidRPr="00791EA2" w:rsidRDefault="00791EA2" w:rsidP="00EC620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57AE5C" wp14:editId="7F8FC481">
                <wp:simplePos x="0" y="0"/>
                <wp:positionH relativeFrom="page">
                  <wp:align>center</wp:align>
                </wp:positionH>
                <wp:positionV relativeFrom="paragraph">
                  <wp:posOffset>0</wp:posOffset>
                </wp:positionV>
                <wp:extent cx="5463540" cy="9166860"/>
                <wp:effectExtent l="0" t="0" r="2286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3540" cy="916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155B5A" w14:textId="77777777" w:rsidR="00791EA2" w:rsidRDefault="00791EA2" w:rsidP="00791EA2">
                            <w:r>
                              <w:t>CSS</w:t>
                            </w:r>
                          </w:p>
                          <w:p w14:paraId="395EBC47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508C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0269B6D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box-sizing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: border-box</w:t>
                            </w:r>
                          </w:p>
                          <w:p w14:paraId="2C979DFC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4F94A48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14782FE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sli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61D168A2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display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: block;</w:t>
                            </w:r>
                          </w:p>
                          <w:p w14:paraId="39A7FAE6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padding-top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40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px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C51208B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4F5A7047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5B92305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/* Slideshow container */</w:t>
                            </w:r>
                          </w:p>
                          <w:p w14:paraId="1254ECDF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.slideshow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-container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{}</w:t>
                            </w:r>
                          </w:p>
                          <w:p w14:paraId="5F0FDF22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7EEFF70F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/* Hide the images by default */</w:t>
                            </w:r>
                          </w:p>
                          <w:p w14:paraId="56E6073D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mySlides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51B094B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background-color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7F9D"/>
                                <w:sz w:val="21"/>
                                <w:szCs w:val="21"/>
                              </w:rPr>
                              <w:t>#f1f1f1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E45027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display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: none;</w:t>
                            </w:r>
                          </w:p>
                          <w:p w14:paraId="387DA4D1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4728C84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02994523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mySlides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A508C"/>
                                <w:sz w:val="21"/>
                                <w:szCs w:val="21"/>
                              </w:rPr>
                              <w:t>img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4CFDF94D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width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%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651D18C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height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500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px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BE0B8C8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object-fit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: cover;</w:t>
                            </w:r>
                          </w:p>
                          <w:p w14:paraId="071DB118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border-radius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px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91F906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6AF493F7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43DD59ED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.active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1DCFA1DB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</w:t>
                            </w:r>
                            <w:proofErr w:type="spellStart"/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dot:hover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41811059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background-color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7F9D"/>
                                <w:sz w:val="21"/>
                                <w:szCs w:val="21"/>
                              </w:rPr>
                              <w:t>#717171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F5CEC3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7ADFCC0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76A4248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/* Fading animation */</w:t>
                            </w:r>
                          </w:p>
                          <w:p w14:paraId="1219469A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6A1FF"/>
                                <w:sz w:val="21"/>
                                <w:szCs w:val="21"/>
                              </w:rPr>
                              <w:t>.fade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6EB63E69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animation-name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: fade;</w:t>
                            </w:r>
                          </w:p>
                          <w:p w14:paraId="60853263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animation-duration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1.5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0EADDB3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7D47FEC8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4E06281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@keyframes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CD162"/>
                                <w:sz w:val="21"/>
                                <w:szCs w:val="21"/>
                              </w:rPr>
                              <w:t>fade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{</w:t>
                            </w:r>
                          </w:p>
                          <w:p w14:paraId="5D3C76FB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from {</w:t>
                            </w:r>
                          </w:p>
                          <w:p w14:paraId="73AD74B7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opacity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.4</w:t>
                            </w:r>
                          </w:p>
                          <w:p w14:paraId="60638225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}</w:t>
                            </w:r>
                          </w:p>
                          <w:p w14:paraId="6484B469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5209FA5B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to {</w:t>
                            </w:r>
                          </w:p>
                          <w:p w14:paraId="63D66992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4AFE8"/>
                                <w:sz w:val="21"/>
                                <w:szCs w:val="21"/>
                              </w:rPr>
                              <w:t>opacity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: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</w:t>
                            </w:r>
                          </w:p>
                          <w:p w14:paraId="339CF13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 }</w:t>
                            </w:r>
                          </w:p>
                          <w:p w14:paraId="26DD8E8A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765AAFC0" w14:textId="7A32AE0F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AE5C" id="Text Box 6" o:spid="_x0000_s1027" type="#_x0000_t202" style="position:absolute;margin-left:0;margin-top:0;width:430.2pt;height:721.8pt;z-index:251662336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" fillcolor="white [3201]" strokeweight=".5pt">
                <v:textbox>
                  <w:txbxContent>
                    <w:p w14:paraId="10155B5A" w14:textId="77777777" w:rsidR="00791EA2" w:rsidRDefault="00791EA2" w:rsidP="00791EA2">
                      <w:r>
                        <w:t>CSS</w:t>
                      </w:r>
                    </w:p>
                    <w:p w14:paraId="395EBC47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A508C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0269B6D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box-sizing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: border-box</w:t>
                      </w:r>
                    </w:p>
                    <w:p w14:paraId="2C979DFC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4F94A48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14782FE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sli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61D168A2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display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: block;</w:t>
                      </w:r>
                    </w:p>
                    <w:p w14:paraId="39A7FAE6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padding-top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40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px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7C51208B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4F5A7047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5B92305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/* Slideshow container */</w:t>
                      </w:r>
                    </w:p>
                    <w:p w14:paraId="1254ECDF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.slideshow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-container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{}</w:t>
                      </w:r>
                    </w:p>
                    <w:p w14:paraId="5F0FDF22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7EEFF70F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/* Hide the images by default */</w:t>
                      </w:r>
                    </w:p>
                    <w:p w14:paraId="56E6073D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mySlides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51B094B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background-color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7F9D"/>
                          <w:sz w:val="21"/>
                          <w:szCs w:val="21"/>
                        </w:rPr>
                        <w:t>#f1f1f1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7E45027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display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: none;</w:t>
                      </w:r>
                    </w:p>
                    <w:p w14:paraId="387DA4D1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4728C84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02994523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mySlides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FA508C"/>
                          <w:sz w:val="21"/>
                          <w:szCs w:val="21"/>
                        </w:rPr>
                        <w:t>img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4CFDF94D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width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%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4651D18C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height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500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px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4BE0B8C8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object-fit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: cover;</w:t>
                      </w:r>
                    </w:p>
                    <w:p w14:paraId="071DB118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border-radius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px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191F906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6AF493F7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43DD59ED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.active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,</w:t>
                      </w:r>
                    </w:p>
                    <w:p w14:paraId="1DCFA1DB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</w:t>
                      </w:r>
                      <w:proofErr w:type="spellStart"/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dot:hover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41811059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background-color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7F9D"/>
                          <w:sz w:val="21"/>
                          <w:szCs w:val="21"/>
                        </w:rPr>
                        <w:t>#717171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0F5CEC3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7ADFCC0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76A4248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/* Fading animation */</w:t>
                      </w:r>
                    </w:p>
                    <w:p w14:paraId="1219469A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6A1FF"/>
                          <w:sz w:val="21"/>
                          <w:szCs w:val="21"/>
                        </w:rPr>
                        <w:t>.fade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6EB63E69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animation-name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: fade;</w:t>
                      </w:r>
                    </w:p>
                    <w:p w14:paraId="60853263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animation-duration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1.5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70EADDB3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7D47FEC8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4E06281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@keyframes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CD162"/>
                          <w:sz w:val="21"/>
                          <w:szCs w:val="21"/>
                        </w:rPr>
                        <w:t>fade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{</w:t>
                      </w:r>
                    </w:p>
                    <w:p w14:paraId="5D3C76FB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from {</w:t>
                      </w:r>
                    </w:p>
                    <w:p w14:paraId="73AD74B7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opacity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.4</w:t>
                      </w:r>
                    </w:p>
                    <w:p w14:paraId="60638225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}</w:t>
                      </w:r>
                    </w:p>
                    <w:p w14:paraId="6484B469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5209FA5B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to {</w:t>
                      </w:r>
                    </w:p>
                    <w:p w14:paraId="63D66992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94AFE8"/>
                          <w:sz w:val="21"/>
                          <w:szCs w:val="21"/>
                        </w:rPr>
                        <w:t>opacity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: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</w:t>
                      </w:r>
                    </w:p>
                    <w:p w14:paraId="339CF13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 }</w:t>
                      </w:r>
                    </w:p>
                    <w:p w14:paraId="26DD8E8A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765AAFC0" w14:textId="7A32AE0F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2E2E8CD" w14:textId="7588DA7F" w:rsidR="0056784D" w:rsidRPr="00791EA2" w:rsidRDefault="0056784D" w:rsidP="00791EA2">
      <w:pPr>
        <w:pStyle w:val="Heading1"/>
        <w:spacing w:before="240"/>
        <w:ind w:left="360"/>
        <w:jc w:val="both"/>
        <w:rPr>
          <w:rFonts w:cs="Times New Roman"/>
        </w:rPr>
        <w:sectPr w:rsidR="0056784D" w:rsidRPr="00791EA2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782669D5" w14:textId="4CD2E513" w:rsidR="00791EA2" w:rsidRDefault="00791EA2" w:rsidP="00791EA2">
      <w:pPr>
        <w:pStyle w:val="Heading2"/>
      </w:pPr>
      <w:bookmarkStart w:id="2" w:name="_Toc130448262"/>
      <w:r>
        <w:lastRenderedPageBreak/>
        <w:t xml:space="preserve">2.Đồng </w:t>
      </w:r>
      <w:proofErr w:type="spellStart"/>
      <w:r>
        <w:t>hồ</w:t>
      </w:r>
      <w:proofErr w:type="spellEnd"/>
      <w:r>
        <w:t xml:space="preserve"> countdown</w:t>
      </w:r>
      <w:bookmarkEnd w:id="2"/>
    </w:p>
    <w:p w14:paraId="51AAD7E7" w14:textId="1C548753" w:rsidR="00791EA2" w:rsidRPr="00791EA2" w:rsidRDefault="00791EA2" w:rsidP="00791EA2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0</w:t>
      </w:r>
    </w:p>
    <w:p w14:paraId="1466E387" w14:textId="4675DF2E" w:rsidR="00791EA2" w:rsidRDefault="00791EA2" w:rsidP="00791EA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33D6D1" wp14:editId="06438543">
                <wp:simplePos x="0" y="0"/>
                <wp:positionH relativeFrom="margin">
                  <wp:posOffset>-332105</wp:posOffset>
                </wp:positionH>
                <wp:positionV relativeFrom="paragraph">
                  <wp:posOffset>3247390</wp:posOffset>
                </wp:positionV>
                <wp:extent cx="6057900" cy="5273040"/>
                <wp:effectExtent l="0" t="0" r="19050" b="2286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527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0B359A" w14:textId="4AE27E01" w:rsidR="00791EA2" w:rsidRDefault="00791EA2">
                            <w:r>
                              <w:t>JS</w:t>
                            </w:r>
                          </w:p>
                          <w:p w14:paraId="77895426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Set the date we're counting down to</w:t>
                            </w:r>
                          </w:p>
                          <w:p w14:paraId="6A6E1E41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countDownDate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new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Date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"July 8, 2023 00:00:00"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getTime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  <w:p w14:paraId="1D8B858C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0C8F0ED9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Update the count down every 1 second</w:t>
                            </w:r>
                          </w:p>
                          <w:p w14:paraId="67395D2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x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setInterval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function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1EB724C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730A424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Get todays date and time</w:t>
                            </w:r>
                          </w:p>
                          <w:p w14:paraId="6B9C834A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now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new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Date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getTime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  <w:p w14:paraId="6E659967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4ABAF76F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// Find the distance between now </w:t>
                            </w:r>
                            <w:proofErr w:type="spellStart"/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an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 the</w:t>
                            </w:r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count down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 date</w:t>
                            </w:r>
                          </w:p>
                          <w:p w14:paraId="01B33046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countDownDate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-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now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24FA3D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544CD0E9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Time calculations for days, hours, minutes and seconds</w:t>
                            </w:r>
                          </w:p>
                          <w:p w14:paraId="21F763C5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days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/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24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));</w:t>
                            </w:r>
                          </w:p>
                          <w:p w14:paraId="2ABB5056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hours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%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24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))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/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));</w:t>
                            </w:r>
                          </w:p>
                          <w:p w14:paraId="6F05CFED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minutes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%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))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/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));</w:t>
                            </w:r>
                          </w:p>
                          <w:p w14:paraId="4D06AB63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var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seconds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%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))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/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13E9CB36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0B258CB8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// Display the result in an element with id="demo"</w:t>
                            </w:r>
                          </w:p>
                          <w:p w14:paraId="3A9427DD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document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"demo"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DCBFF2"/>
                                <w:sz w:val="21"/>
                                <w:szCs w:val="21"/>
                              </w:rPr>
                              <w:t>innerHTML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days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"d 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hours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"h "</w:t>
                            </w:r>
                          </w:p>
                          <w:p w14:paraId="60CA2BE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minutes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"m 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seconds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"s 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702A52A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4B872635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// If the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>count down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6D7A72"/>
                                <w:sz w:val="21"/>
                                <w:szCs w:val="21"/>
                              </w:rPr>
                              <w:t xml:space="preserve"> is finished, write some text</w:t>
                            </w:r>
                          </w:p>
                          <w:p w14:paraId="1AD192F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if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distance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&lt;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74FF49FE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clearInterval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x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00C68DB0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document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"demo"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).</w:t>
                            </w:r>
                            <w:proofErr w:type="spellStart"/>
                            <w:r w:rsidRPr="00791EA2">
                              <w:rPr>
                                <w:rFonts w:ascii="Consolas" w:eastAsia="Times New Roman" w:hAnsi="Consolas" w:cs="Times New Roman"/>
                                <w:color w:val="DCBFF2"/>
                                <w:sz w:val="21"/>
                                <w:szCs w:val="21"/>
                              </w:rPr>
                              <w:t>innerHTML</w:t>
                            </w:r>
                            <w:proofErr w:type="spellEnd"/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"EXPIRED"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C364884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  }</w:t>
                            </w:r>
                          </w:p>
                          <w:p w14:paraId="2988D6E8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}, 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791EA2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01A95741" w14:textId="77777777" w:rsidR="00791EA2" w:rsidRPr="00791EA2" w:rsidRDefault="00791EA2" w:rsidP="00791EA2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</w:p>
                          <w:p w14:paraId="6E08BB2F" w14:textId="77777777" w:rsidR="00791EA2" w:rsidRDefault="00791E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3D6D1" id="Text Box 9" o:spid="_x0000_s1028" type="#_x0000_t202" style="position:absolute;margin-left:-26.15pt;margin-top:255.7pt;width:477pt;height:415.2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" fillcolor="white [3201]" strokeweight=".5pt">
                <v:textbox>
                  <w:txbxContent>
                    <w:p w14:paraId="5B0B359A" w14:textId="4AE27E01" w:rsidR="00791EA2" w:rsidRDefault="00791EA2">
                      <w:r>
                        <w:t>JS</w:t>
                      </w:r>
                    </w:p>
                    <w:p w14:paraId="77895426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Set the date we're counting down to</w:t>
                      </w:r>
                    </w:p>
                    <w:p w14:paraId="6A6E1E41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countDownDate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new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Date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"July 8, 2023 00:00:00"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getTime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();</w:t>
                      </w:r>
                    </w:p>
                    <w:p w14:paraId="1D8B858C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0C8F0ED9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Update the count down every 1 second</w:t>
                      </w:r>
                    </w:p>
                    <w:p w14:paraId="67395D2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x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setInterval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function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1EB724C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730A424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Get todays date and time</w:t>
                      </w:r>
                    </w:p>
                    <w:p w14:paraId="6B9C834A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now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new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Date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getTime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();</w:t>
                      </w:r>
                    </w:p>
                    <w:p w14:paraId="6E659967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4ABAF76F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// Find the distance between now </w:t>
                      </w:r>
                      <w:proofErr w:type="spellStart"/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an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 the</w:t>
                      </w:r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count down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 date</w:t>
                      </w:r>
                    </w:p>
                    <w:p w14:paraId="01B33046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countDownDate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-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now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524FA3D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544CD0E9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Time calculations for days, hours, minutes and seconds</w:t>
                      </w:r>
                    </w:p>
                    <w:p w14:paraId="21F763C5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days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/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24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));</w:t>
                      </w:r>
                    </w:p>
                    <w:p w14:paraId="2ABB5056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hours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%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24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))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/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));</w:t>
                      </w:r>
                    </w:p>
                    <w:p w14:paraId="6F05CFED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minutes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%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))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/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));</w:t>
                      </w:r>
                    </w:p>
                    <w:p w14:paraId="4D06AB63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var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seconds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%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))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/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13E9CB36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0B258CB8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// Display the result in an element with id="demo"</w:t>
                      </w:r>
                    </w:p>
                    <w:p w14:paraId="3A9427DD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proofErr w:type="spellStart"/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document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getElementById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"demo"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DCBFF2"/>
                          <w:sz w:val="21"/>
                          <w:szCs w:val="21"/>
                        </w:rPr>
                        <w:t>innerHTML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days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"d 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hours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"h "</w:t>
                      </w:r>
                    </w:p>
                    <w:p w14:paraId="60CA2BE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minutes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"m 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seconds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"s 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4702A52A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4B872635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// If the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>count down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6D7A72"/>
                          <w:sz w:val="21"/>
                          <w:szCs w:val="21"/>
                        </w:rPr>
                        <w:t xml:space="preserve"> is finished, write some text</w:t>
                      </w:r>
                    </w:p>
                    <w:p w14:paraId="1AD192F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if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distance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&lt;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74FF49FE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clearInterval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x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00C68DB0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791EA2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document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getElementById</w:t>
                      </w:r>
                      <w:proofErr w:type="spellEnd"/>
                      <w:proofErr w:type="gram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"demo"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).</w:t>
                      </w:r>
                      <w:proofErr w:type="spellStart"/>
                      <w:r w:rsidRPr="00791EA2">
                        <w:rPr>
                          <w:rFonts w:ascii="Consolas" w:eastAsia="Times New Roman" w:hAnsi="Consolas" w:cs="Times New Roman"/>
                          <w:color w:val="DCBFF2"/>
                          <w:sz w:val="21"/>
                          <w:szCs w:val="21"/>
                        </w:rPr>
                        <w:t>innerHTML</w:t>
                      </w:r>
                      <w:proofErr w:type="spellEnd"/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"EXPIRED"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5C364884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  }</w:t>
                      </w:r>
                    </w:p>
                    <w:p w14:paraId="2988D6E8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}, 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791EA2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01A95741" w14:textId="77777777" w:rsidR="00791EA2" w:rsidRPr="00791EA2" w:rsidRDefault="00791EA2" w:rsidP="00791EA2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</w:p>
                    <w:p w14:paraId="6E08BB2F" w14:textId="77777777" w:rsidR="00791EA2" w:rsidRDefault="00791EA2"/>
                  </w:txbxContent>
                </v:textbox>
                <w10:wrap anchorx="margin"/>
              </v:shape>
            </w:pict>
          </mc:Fallback>
        </mc:AlternateContent>
      </w:r>
      <w:r w:rsidRPr="00791EA2">
        <w:rPr>
          <w:noProof/>
        </w:rPr>
        <w:drawing>
          <wp:inline distT="0" distB="0" distL="0" distR="0" wp14:anchorId="2D6EC8C7" wp14:editId="56D32D94">
            <wp:extent cx="5640705" cy="3273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F0C1" w14:textId="0E6551E7" w:rsidR="00791EA2" w:rsidRDefault="00791EA2" w:rsidP="00791EA2"/>
    <w:p w14:paraId="6003BB65" w14:textId="77777777" w:rsidR="00791EA2" w:rsidRDefault="00791EA2">
      <w:r>
        <w:br w:type="page"/>
      </w:r>
    </w:p>
    <w:p w14:paraId="7CA2D8D5" w14:textId="2C5751F0" w:rsidR="00791EA2" w:rsidRDefault="00791EA2" w:rsidP="00791EA2">
      <w:pPr>
        <w:pStyle w:val="Heading2"/>
      </w:pPr>
      <w:bookmarkStart w:id="3" w:name="_Toc130448263"/>
      <w:r>
        <w:lastRenderedPageBreak/>
        <w:t>3.Random SKU</w:t>
      </w:r>
      <w:bookmarkEnd w:id="3"/>
    </w:p>
    <w:p w14:paraId="2CEF1EB5" w14:textId="4A112F1F" w:rsidR="00791EA2" w:rsidRDefault="00791EA2" w:rsidP="00791EA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498B4A" wp14:editId="109FF9EB">
                <wp:simplePos x="0" y="0"/>
                <wp:positionH relativeFrom="column">
                  <wp:posOffset>-60960</wp:posOffset>
                </wp:positionH>
                <wp:positionV relativeFrom="paragraph">
                  <wp:posOffset>577215</wp:posOffset>
                </wp:positionV>
                <wp:extent cx="5295900" cy="2781300"/>
                <wp:effectExtent l="0" t="0" r="1905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278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7FE02A" w14:textId="69C69F6E" w:rsidR="00791EA2" w:rsidRDefault="001477E4">
                            <w:r>
                              <w:t>JS</w:t>
                            </w:r>
                          </w:p>
                          <w:p w14:paraId="6C3B3592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function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randomTwoLettersAndFourDigits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368309F7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letters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String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fromCharCode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65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random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()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26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))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String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fromCharCode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65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random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()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26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));</w:t>
                            </w:r>
                          </w:p>
                          <w:p w14:paraId="5C22202C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digits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1000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Math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random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()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*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9000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);</w:t>
                            </w:r>
                          </w:p>
                          <w:p w14:paraId="243910DA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return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letters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digits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C483F02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3AA5F1F7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ids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[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"random-string-1"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"random-string-2"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"random-string-3"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"random-string-4"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"random-string-5"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"random-string-6"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"random-string-7"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AE8B6"/>
                                <w:sz w:val="21"/>
                                <w:szCs w:val="21"/>
                              </w:rPr>
                              <w:t>"random-string-8"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0B405A17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for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(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DCBFF2"/>
                                <w:sz w:val="21"/>
                                <w:szCs w:val="21"/>
                              </w:rPr>
                              <w:t>let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38A2"/>
                                <w:sz w:val="21"/>
                                <w:szCs w:val="21"/>
                              </w:rPr>
                              <w:t>0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&lt;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ids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.length</w:t>
                            </w:r>
                            <w:proofErr w:type="spellEnd"/>
                            <w:proofErr w:type="gram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;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++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) {</w:t>
                            </w:r>
                          </w:p>
                          <w:p w14:paraId="3ECCD12A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document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.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ids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EBA4AC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]).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DCBFF2"/>
                                <w:sz w:val="21"/>
                                <w:szCs w:val="21"/>
                              </w:rPr>
                              <w:t>innerHTML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4791"/>
                                <w:sz w:val="21"/>
                                <w:szCs w:val="21"/>
                              </w:rPr>
                              <w:t>=</w:t>
                            </w: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C85B"/>
                                <w:sz w:val="21"/>
                                <w:szCs w:val="21"/>
                              </w:rPr>
                              <w:t>randomTwoLettersAndFourDigits</w:t>
                            </w:r>
                            <w:proofErr w:type="spellEnd"/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();</w:t>
                            </w:r>
                          </w:p>
                          <w:p w14:paraId="5281038F" w14:textId="77777777" w:rsidR="001477E4" w:rsidRPr="001477E4" w:rsidRDefault="001477E4" w:rsidP="001477E4">
                            <w:pPr>
                              <w:shd w:val="clear" w:color="auto" w:fill="202330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</w:pPr>
                            <w:r w:rsidRPr="001477E4">
                              <w:rPr>
                                <w:rFonts w:ascii="Consolas" w:eastAsia="Times New Roman" w:hAnsi="Consolas" w:cs="Times New Roman"/>
                                <w:color w:val="FFF0F5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  <w:p w14:paraId="03DF3E45" w14:textId="77777777" w:rsidR="001477E4" w:rsidRDefault="001477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98B4A" id="Text Box 10" o:spid="_x0000_s1029" type="#_x0000_t202" style="position:absolute;margin-left:-4.8pt;margin-top:45.45pt;width:417pt;height:21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" fillcolor="white [3201]" strokeweight=".5pt">
                <v:textbox>
                  <w:txbxContent>
                    <w:p w14:paraId="577FE02A" w14:textId="69C69F6E" w:rsidR="00791EA2" w:rsidRDefault="001477E4">
                      <w:r>
                        <w:t>JS</w:t>
                      </w:r>
                    </w:p>
                    <w:p w14:paraId="6C3B3592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function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randomTwoLettersAndFourDigits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368309F7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r w:rsidRPr="001477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letters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String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fromCharCode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65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random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()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26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))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String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fromCharCode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65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random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()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26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));</w:t>
                      </w:r>
                    </w:p>
                    <w:p w14:paraId="5C22202C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r w:rsidRPr="001477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digits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1000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Math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random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()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*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9000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);</w:t>
                      </w:r>
                    </w:p>
                    <w:p w14:paraId="243910DA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return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letters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digits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;</w:t>
                      </w:r>
                    </w:p>
                    <w:p w14:paraId="3C483F02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3AA5F1F7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ids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[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"random-string-1"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"random-string-2"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"random-string-3"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"random-string-4"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"random-string-5"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"random-string-6"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"random-string-7"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,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AE8B6"/>
                          <w:sz w:val="21"/>
                          <w:szCs w:val="21"/>
                        </w:rPr>
                        <w:t>"random-string-8"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];</w:t>
                      </w:r>
                    </w:p>
                    <w:p w14:paraId="0B405A17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for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(</w:t>
                      </w:r>
                      <w:r w:rsidRPr="001477E4">
                        <w:rPr>
                          <w:rFonts w:ascii="Consolas" w:eastAsia="Times New Roman" w:hAnsi="Consolas" w:cs="Times New Roman"/>
                          <w:i/>
                          <w:iCs/>
                          <w:color w:val="DCBFF2"/>
                          <w:sz w:val="21"/>
                          <w:szCs w:val="21"/>
                        </w:rPr>
                        <w:t>let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38A2"/>
                          <w:sz w:val="21"/>
                          <w:szCs w:val="21"/>
                        </w:rPr>
                        <w:t>0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&lt;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ids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.length</w:t>
                      </w:r>
                      <w:proofErr w:type="spellEnd"/>
                      <w:proofErr w:type="gram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;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++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) {</w:t>
                      </w:r>
                    </w:p>
                    <w:p w14:paraId="3ECCD12A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document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.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getElementById</w:t>
                      </w:r>
                      <w:proofErr w:type="spellEnd"/>
                      <w:proofErr w:type="gram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ids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EBA4AC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]).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DCBFF2"/>
                          <w:sz w:val="21"/>
                          <w:szCs w:val="21"/>
                        </w:rPr>
                        <w:t>innerHTML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4791"/>
                          <w:sz w:val="21"/>
                          <w:szCs w:val="21"/>
                        </w:rPr>
                        <w:t>=</w:t>
                      </w: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477E4">
                        <w:rPr>
                          <w:rFonts w:ascii="Consolas" w:eastAsia="Times New Roman" w:hAnsi="Consolas" w:cs="Times New Roman"/>
                          <w:color w:val="FFC85B"/>
                          <w:sz w:val="21"/>
                          <w:szCs w:val="21"/>
                        </w:rPr>
                        <w:t>randomTwoLettersAndFourDigits</w:t>
                      </w:r>
                      <w:proofErr w:type="spellEnd"/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();</w:t>
                      </w:r>
                    </w:p>
                    <w:p w14:paraId="5281038F" w14:textId="77777777" w:rsidR="001477E4" w:rsidRPr="001477E4" w:rsidRDefault="001477E4" w:rsidP="001477E4">
                      <w:pPr>
                        <w:shd w:val="clear" w:color="auto" w:fill="202330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</w:pPr>
                      <w:r w:rsidRPr="001477E4">
                        <w:rPr>
                          <w:rFonts w:ascii="Consolas" w:eastAsia="Times New Roman" w:hAnsi="Consolas" w:cs="Times New Roman"/>
                          <w:color w:val="FFF0F5"/>
                          <w:sz w:val="21"/>
                          <w:szCs w:val="21"/>
                        </w:rPr>
                        <w:t>}</w:t>
                      </w:r>
                    </w:p>
                    <w:p w14:paraId="03DF3E45" w14:textId="77777777" w:rsidR="001477E4" w:rsidRDefault="001477E4"/>
                  </w:txbxContent>
                </v:textbox>
              </v:shape>
            </w:pict>
          </mc:Fallback>
        </mc:AlternateConten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random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4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5D8A5F5E" w14:textId="09A6A3A7" w:rsidR="00791EA2" w:rsidRDefault="001477E4" w:rsidP="00791EA2">
      <w:r>
        <w:t xml:space="preserve"> </w:t>
      </w:r>
    </w:p>
    <w:p w14:paraId="58E0EAC6" w14:textId="479B951B" w:rsidR="001477E4" w:rsidRDefault="001477E4" w:rsidP="00791EA2"/>
    <w:p w14:paraId="36B40B38" w14:textId="341F3817" w:rsidR="001477E4" w:rsidRDefault="001477E4" w:rsidP="00791EA2"/>
    <w:p w14:paraId="2CB78E8B" w14:textId="18E42937" w:rsidR="001477E4" w:rsidRPr="001477E4" w:rsidRDefault="001477E4" w:rsidP="001477E4"/>
    <w:p w14:paraId="040DD7BC" w14:textId="2219F5FB" w:rsidR="001477E4" w:rsidRPr="001477E4" w:rsidRDefault="001477E4" w:rsidP="001477E4"/>
    <w:p w14:paraId="58FE57E1" w14:textId="307E2755" w:rsidR="001477E4" w:rsidRPr="001477E4" w:rsidRDefault="001477E4" w:rsidP="001477E4"/>
    <w:p w14:paraId="72B7C47D" w14:textId="0EF9DCBC" w:rsidR="001477E4" w:rsidRPr="001477E4" w:rsidRDefault="001477E4" w:rsidP="001477E4"/>
    <w:p w14:paraId="2295CC60" w14:textId="67CE3B91" w:rsidR="001477E4" w:rsidRDefault="001477E4" w:rsidP="001477E4"/>
    <w:p w14:paraId="24D0D87A" w14:textId="41FE797C" w:rsidR="001477E4" w:rsidRDefault="001477E4" w:rsidP="001477E4">
      <w:pPr>
        <w:pStyle w:val="Heading2"/>
      </w:pPr>
      <w:bookmarkStart w:id="4" w:name="_Toc130448264"/>
      <w:r>
        <w:t xml:space="preserve">4.Thay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cujc</w:t>
      </w:r>
      <w:bookmarkEnd w:id="4"/>
      <w:proofErr w:type="spellEnd"/>
    </w:p>
    <w:p w14:paraId="5A876AEE" w14:textId="185BE640" w:rsidR="001477E4" w:rsidRDefault="001477E4" w:rsidP="001477E4">
      <w:proofErr w:type="spellStart"/>
      <w:r>
        <w:t>Có</w:t>
      </w:r>
      <w:proofErr w:type="spellEnd"/>
      <w:r>
        <w:t xml:space="preserve"> 2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Large Grid </w:t>
      </w:r>
      <w:proofErr w:type="spellStart"/>
      <w:r>
        <w:t>và</w:t>
      </w:r>
      <w:proofErr w:type="spellEnd"/>
      <w:r>
        <w:t xml:space="preserve"> Small Grid</w:t>
      </w:r>
    </w:p>
    <w:p w14:paraId="189CDB0D" w14:textId="509E0589" w:rsidR="001477E4" w:rsidRDefault="001477E4" w:rsidP="001477E4">
      <w:r w:rsidRPr="001477E4">
        <w:rPr>
          <w:noProof/>
        </w:rPr>
        <w:drawing>
          <wp:inline distT="0" distB="0" distL="0" distR="0" wp14:anchorId="1175D523" wp14:editId="4D0B969E">
            <wp:extent cx="5640705" cy="2996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4650" w14:textId="066CDD4C" w:rsidR="001477E4" w:rsidRDefault="001477E4" w:rsidP="001477E4">
      <w:r w:rsidRPr="001477E4">
        <w:rPr>
          <w:noProof/>
        </w:rPr>
        <w:lastRenderedPageBreak/>
        <w:drawing>
          <wp:inline distT="0" distB="0" distL="0" distR="0" wp14:anchorId="4071BBE2" wp14:editId="51F6DC43">
            <wp:extent cx="5640705" cy="2996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4FC1" w14:textId="57C499B4" w:rsidR="001477E4" w:rsidRDefault="001477E4" w:rsidP="001477E4">
      <w:r>
        <w:t>Code JS</w:t>
      </w:r>
    </w:p>
    <w:p w14:paraId="2C497BA3" w14:textId="44B5FEA1" w:rsidR="008B2D3D" w:rsidRDefault="001477E4" w:rsidP="001477E4">
      <w:r>
        <w:rPr>
          <w:noProof/>
        </w:rPr>
        <w:lastRenderedPageBreak/>
        <w:drawing>
          <wp:inline distT="0" distB="0" distL="0" distR="0" wp14:anchorId="7502209D" wp14:editId="6DAA18A0">
            <wp:extent cx="4742857" cy="8438095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8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2E59" w14:textId="77777777" w:rsidR="008B2D3D" w:rsidRDefault="008B2D3D">
      <w:r>
        <w:br w:type="page"/>
      </w:r>
    </w:p>
    <w:p w14:paraId="38B64D08" w14:textId="3FBAC2F6" w:rsidR="001477E4" w:rsidRDefault="008B2D3D" w:rsidP="001477E4">
      <w:r>
        <w:lastRenderedPageBreak/>
        <w:t>CSS:</w:t>
      </w:r>
    </w:p>
    <w:p w14:paraId="3B4100A0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</w:t>
      </w:r>
      <w:proofErr w:type="gramStart"/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selector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</w:p>
    <w:p w14:paraId="47C1CA1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height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70720D78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1291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627BBB3D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padding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40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40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30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3FCAFCBC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float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 left;</w:t>
      </w:r>
    </w:p>
    <w:p w14:paraId="694E8F8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color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7F9D"/>
          <w:sz w:val="21"/>
          <w:szCs w:val="21"/>
        </w:rPr>
        <w:t>#5d5f68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05E47EEB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font-size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14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29E5A72F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}</w:t>
      </w:r>
    </w:p>
    <w:p w14:paraId="6A4B772F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</w:t>
      </w:r>
      <w:proofErr w:type="gramStart"/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</w:p>
    <w:p w14:paraId="6C28405B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proofErr w:type="spellStart"/>
      <w:proofErr w:type="gramStart"/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float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:right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5F39CDAE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105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47947855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}</w:t>
      </w:r>
    </w:p>
    <w:p w14:paraId="25D932D7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ul</w:t>
      </w:r>
      <w:proofErr w:type="spell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</w:p>
    <w:p w14:paraId="18803368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65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0940D355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float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 right;</w:t>
      </w:r>
    </w:p>
    <w:p w14:paraId="16F82059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 relative;</w:t>
      </w:r>
    </w:p>
    <w:p w14:paraId="47FDC036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top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-1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6CC3B53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  </w:t>
      </w:r>
    </w:p>
    <w:p w14:paraId="2B0B60B6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proofErr w:type="spellStart"/>
      <w:proofErr w:type="gramStart"/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float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:right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6E89F145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25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3CF9C506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height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25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550852D1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proofErr w:type="spellStart"/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list-</w:t>
      </w:r>
      <w:proofErr w:type="gramStart"/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style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:none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3B5DFB6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}</w:t>
      </w:r>
    </w:p>
    <w:p w14:paraId="1F81C82E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a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    </w:t>
      </w:r>
    </w:p>
    <w:p w14:paraId="50E93D90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proofErr w:type="spellStart"/>
      <w:proofErr w:type="gramStart"/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display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:block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1EEBA7A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25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    </w:t>
      </w:r>
    </w:p>
    <w:p w14:paraId="518AE86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height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25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59020571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    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background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b/>
          <w:bCs/>
          <w:color w:val="A2C2EB"/>
          <w:sz w:val="21"/>
          <w:szCs w:val="21"/>
        </w:rPr>
        <w:t>url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8B2D3D">
        <w:rPr>
          <w:rFonts w:ascii="Consolas" w:eastAsia="Times New Roman" w:hAnsi="Consolas" w:cs="Times New Roman"/>
          <w:color w:val="FAE8B6"/>
          <w:sz w:val="21"/>
          <w:szCs w:val="21"/>
        </w:rPr>
        <w:t>"https://s3-us-west-2.amazonaws.com/s.cdpn.io/245657/grid-menu.png"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)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gramStart"/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 no</w:t>
      </w:r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-repeat;</w:t>
      </w:r>
    </w:p>
    <w:p w14:paraId="3D9793F9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}</w:t>
      </w:r>
    </w:p>
    <w:p w14:paraId="7B147BB7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.smallGrid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margin-right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7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5BDB0787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.smallGrid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a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background-position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-33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7CBC9D2E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.largeGrid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a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background-position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-37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6AE6F76D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</w:p>
    <w:p w14:paraId="39AF0B68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.smallGrid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a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.active</w:t>
      </w:r>
      <w:proofErr w:type="spell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background-position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0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0B556389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#grid-menu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proofErr w:type="gram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li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.largeGrid</w:t>
      </w:r>
      <w:proofErr w:type="spellEnd"/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proofErr w:type="spellStart"/>
      <w:r w:rsidRPr="008B2D3D">
        <w:rPr>
          <w:rFonts w:ascii="Consolas" w:eastAsia="Times New Roman" w:hAnsi="Consolas" w:cs="Times New Roman"/>
          <w:color w:val="FA508C"/>
          <w:sz w:val="21"/>
          <w:szCs w:val="21"/>
        </w:rPr>
        <w:t>a</w:t>
      </w: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.active</w:t>
      </w:r>
      <w:proofErr w:type="spell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background-position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-37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-33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;}</w:t>
      </w:r>
    </w:p>
    <w:p w14:paraId="65D82E92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</w:p>
    <w:p w14:paraId="317F92E6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</w:p>
    <w:p w14:paraId="06333EB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#</w:t>
      </w:r>
      <w:proofErr w:type="gramStart"/>
      <w:r w:rsidRPr="008B2D3D">
        <w:rPr>
          <w:rFonts w:ascii="Consolas" w:eastAsia="Times New Roman" w:hAnsi="Consolas" w:cs="Times New Roman"/>
          <w:color w:val="E6A1FF"/>
          <w:sz w:val="21"/>
          <w:szCs w:val="21"/>
        </w:rPr>
        <w:t>grid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{</w:t>
      </w:r>
      <w:proofErr w:type="gramEnd"/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  </w:t>
      </w:r>
    </w:p>
    <w:p w14:paraId="76F914E4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width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1335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4CA3740D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position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: absolute;</w:t>
      </w:r>
    </w:p>
    <w:p w14:paraId="35A7EF10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left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340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068B1893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height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1200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213A7820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    </w:t>
      </w:r>
      <w:r w:rsidRPr="008B2D3D">
        <w:rPr>
          <w:rFonts w:ascii="Consolas" w:eastAsia="Times New Roman" w:hAnsi="Consolas" w:cs="Times New Roman"/>
          <w:i/>
          <w:iCs/>
          <w:color w:val="94AFE8"/>
          <w:sz w:val="21"/>
          <w:szCs w:val="21"/>
        </w:rPr>
        <w:t>top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 xml:space="preserve">: </w:t>
      </w:r>
      <w:r w:rsidRPr="008B2D3D">
        <w:rPr>
          <w:rFonts w:ascii="Consolas" w:eastAsia="Times New Roman" w:hAnsi="Consolas" w:cs="Times New Roman"/>
          <w:color w:val="FF38A2"/>
          <w:sz w:val="21"/>
          <w:szCs w:val="21"/>
        </w:rPr>
        <w:t>180</w:t>
      </w:r>
      <w:r w:rsidRPr="008B2D3D">
        <w:rPr>
          <w:rFonts w:ascii="Consolas" w:eastAsia="Times New Roman" w:hAnsi="Consolas" w:cs="Times New Roman"/>
          <w:color w:val="FF4791"/>
          <w:sz w:val="21"/>
          <w:szCs w:val="21"/>
        </w:rPr>
        <w:t>px</w:t>
      </w: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;</w:t>
      </w:r>
    </w:p>
    <w:p w14:paraId="5B1F2A5B" w14:textId="77777777" w:rsidR="008B2D3D" w:rsidRPr="008B2D3D" w:rsidRDefault="008B2D3D" w:rsidP="008B2D3D">
      <w:pPr>
        <w:shd w:val="clear" w:color="auto" w:fill="202330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8B2D3D">
        <w:rPr>
          <w:rFonts w:ascii="Consolas" w:eastAsia="Times New Roman" w:hAnsi="Consolas" w:cs="Times New Roman"/>
          <w:color w:val="FFF0F5"/>
          <w:sz w:val="21"/>
          <w:szCs w:val="21"/>
        </w:rPr>
        <w:t>}</w:t>
      </w:r>
    </w:p>
    <w:p w14:paraId="7AD63AB8" w14:textId="77777777" w:rsidR="008B2D3D" w:rsidRPr="001477E4" w:rsidRDefault="008B2D3D" w:rsidP="001477E4"/>
    <w:sectPr w:rsidR="008B2D3D" w:rsidRPr="001477E4" w:rsidSect="00F50AFB">
      <w:pgSz w:w="11907" w:h="16839" w:code="9"/>
      <w:pgMar w:top="1152" w:right="1152" w:bottom="1152" w:left="1152" w:header="576" w:footer="576" w:gutter="72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C97C1" w14:textId="77777777" w:rsidR="00BC6274" w:rsidRDefault="00BC6274" w:rsidP="00C377C7">
      <w:pPr>
        <w:spacing w:after="0" w:line="240" w:lineRule="auto"/>
      </w:pPr>
      <w:r>
        <w:separator/>
      </w:r>
    </w:p>
  </w:endnote>
  <w:endnote w:type="continuationSeparator" w:id="0">
    <w:p w14:paraId="45816B62" w14:textId="77777777" w:rsidR="00BC6274" w:rsidRDefault="00BC6274" w:rsidP="00C37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A43FC" w14:textId="77777777" w:rsidR="00C86DAB" w:rsidRPr="00FB0C1E" w:rsidRDefault="00CD50BA" w:rsidP="00C86DAB">
    <w:pPr>
      <w:tabs>
        <w:tab w:val="left" w:pos="3796"/>
      </w:tabs>
      <w:jc w:val="center"/>
      <w:rPr>
        <w:rFonts w:cs="Times New Roman"/>
        <w:b/>
        <w:i/>
        <w:color w:val="002060"/>
        <w:sz w:val="36"/>
      </w:rPr>
    </w:pPr>
    <w:r w:rsidRPr="00FB0C1E">
      <w:rPr>
        <w:rFonts w:cs="Times New Roman"/>
        <w:b/>
        <w:i/>
        <w:color w:val="002060"/>
        <w:sz w:val="36"/>
      </w:rPr>
      <w:t xml:space="preserve">TP.HCM </w:t>
    </w:r>
    <w:r w:rsidR="00C86DAB">
      <w:rPr>
        <w:rFonts w:cs="Times New Roman"/>
        <w:b/>
        <w:i/>
        <w:color w:val="002060"/>
        <w:sz w:val="36"/>
      </w:rPr>
      <w:t>–</w:t>
    </w:r>
    <w:r w:rsidRPr="00FB0C1E">
      <w:rPr>
        <w:rFonts w:cs="Times New Roman"/>
        <w:b/>
        <w:i/>
        <w:color w:val="002060"/>
        <w:sz w:val="36"/>
      </w:rPr>
      <w:t xml:space="preserve"> 20</w:t>
    </w:r>
    <w:r w:rsidR="00C86DAB">
      <w:rPr>
        <w:rFonts w:cs="Times New Roman"/>
        <w:b/>
        <w:i/>
        <w:color w:val="002060"/>
        <w:sz w:val="36"/>
      </w:rPr>
      <w:t>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156F9" w14:textId="4E5911C6" w:rsidR="00CD50BA" w:rsidRPr="00F50AFB" w:rsidRDefault="00D74DE4" w:rsidP="00F50AF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i/>
      </w:rPr>
      <w:t>Com1043</w:t>
    </w:r>
    <w:r w:rsidR="00CD50BA">
      <w:rPr>
        <w:i/>
      </w:rPr>
      <w:tab/>
    </w:r>
    <w:r w:rsidR="00CD50BA">
      <w:rPr>
        <w:i/>
      </w:rPr>
      <w:tab/>
    </w:r>
    <w:r w:rsidR="00CD50BA" w:rsidRPr="006E7908">
      <w:rPr>
        <w:i/>
      </w:rPr>
      <w:t xml:space="preserve">Trang </w:t>
    </w:r>
    <w:sdt>
      <w:sdtPr>
        <w:id w:val="156898778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D50BA">
          <w:fldChar w:fldCharType="begin"/>
        </w:r>
        <w:r w:rsidR="00CD50BA">
          <w:instrText xml:space="preserve"> PAGE   \* MERGEFORMAT </w:instrText>
        </w:r>
        <w:r w:rsidR="00CD50BA">
          <w:fldChar w:fldCharType="separate"/>
        </w:r>
        <w:r w:rsidR="0051674F">
          <w:rPr>
            <w:noProof/>
          </w:rPr>
          <w:t>4</w:t>
        </w:r>
        <w:r w:rsidR="00CD50BA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0B1A7" w14:textId="77777777" w:rsidR="00BC6274" w:rsidRDefault="00BC6274" w:rsidP="00C377C7">
      <w:pPr>
        <w:spacing w:after="0" w:line="240" w:lineRule="auto"/>
      </w:pPr>
      <w:r>
        <w:separator/>
      </w:r>
    </w:p>
  </w:footnote>
  <w:footnote w:type="continuationSeparator" w:id="0">
    <w:p w14:paraId="757A1F1D" w14:textId="77777777" w:rsidR="00BC6274" w:rsidRDefault="00BC6274" w:rsidP="00C37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4EB00" w14:textId="77777777" w:rsidR="00CD50BA" w:rsidRPr="00C377C7" w:rsidRDefault="00CD50BA" w:rsidP="00C377C7">
    <w:pPr>
      <w:tabs>
        <w:tab w:val="right" w:pos="10350"/>
      </w:tabs>
      <w:ind w:right="27"/>
      <w:rPr>
        <w:b/>
      </w:rPr>
    </w:pPr>
    <w:r>
      <w:rPr>
        <w:b/>
        <w:color w:val="4F81BD" w:themeColor="accent1"/>
        <w:sz w:val="5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A34B5" w14:textId="77777777" w:rsidR="00CD50BA" w:rsidRPr="0069613F" w:rsidRDefault="00CD50BA" w:rsidP="00F50AF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>20-ps123456</w:t>
    </w:r>
    <w:r w:rsidRPr="00472185">
      <w:t>-</w:t>
    </w:r>
    <w:r>
      <w:t xml:space="preserve">Nguyễn </w:t>
    </w:r>
    <w:proofErr w:type="spellStart"/>
    <w:r>
      <w:t>Thị</w:t>
    </w:r>
    <w:proofErr w:type="spellEnd"/>
    <w:r>
      <w:t xml:space="preserve"> </w:t>
    </w:r>
    <w:proofErr w:type="spellStart"/>
    <w:r>
      <w:t>Đỗ</w:t>
    </w:r>
    <w:proofErr w:type="spellEnd"/>
    <w:r>
      <w:t xml:space="preserve"> </w:t>
    </w:r>
    <w:proofErr w:type="spellStart"/>
    <w:r>
      <w:t>Quyên</w:t>
    </w:r>
    <w:proofErr w:type="spellEnd"/>
    <w:r>
      <w:tab/>
    </w:r>
    <w:r>
      <w:tab/>
    </w:r>
    <w:proofErr w:type="spellStart"/>
    <w:r>
      <w:t>Lớp</w:t>
    </w:r>
    <w:proofErr w:type="spellEnd"/>
    <w:r>
      <w:t>: CP18202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53E85" w14:textId="034DD389" w:rsidR="00C86DAB" w:rsidRPr="0051674F" w:rsidRDefault="00D74DE4" w:rsidP="0051674F">
    <w:pPr>
      <w:pStyle w:val="Footer"/>
      <w:pBdr>
        <w:bottom w:val="dotDash" w:sz="4" w:space="1" w:color="auto"/>
      </w:pBdr>
      <w:tabs>
        <w:tab w:val="clear" w:pos="4680"/>
        <w:tab w:val="clear" w:pos="9360"/>
        <w:tab w:val="right" w:pos="8910"/>
      </w:tabs>
      <w:ind w:right="63"/>
      <w:rPr>
        <w:i/>
      </w:rPr>
    </w:pPr>
    <w:r>
      <w:rPr>
        <w:i/>
      </w:rPr>
      <w:t>PS33100 – Phạm Văn Hiếu</w:t>
    </w:r>
    <w:r w:rsidR="00C86DAB" w:rsidRPr="0051674F">
      <w:rPr>
        <w:i/>
      </w:rPr>
      <w:tab/>
      <w:t>Lớp:</w:t>
    </w:r>
    <w:r>
      <w:rPr>
        <w:i/>
      </w:rPr>
      <w:t>IT-18317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28A9"/>
    <w:multiLevelType w:val="hybridMultilevel"/>
    <w:tmpl w:val="80D01E5C"/>
    <w:lvl w:ilvl="0" w:tplc="0409000F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69D6563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246A8D"/>
    <w:multiLevelType w:val="hybridMultilevel"/>
    <w:tmpl w:val="CC24084C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54BD0"/>
    <w:multiLevelType w:val="hybridMultilevel"/>
    <w:tmpl w:val="4AB8D1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A20522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16D9B"/>
    <w:multiLevelType w:val="hybridMultilevel"/>
    <w:tmpl w:val="A2EA95CA"/>
    <w:lvl w:ilvl="0" w:tplc="BD088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B23F11"/>
    <w:multiLevelType w:val="hybridMultilevel"/>
    <w:tmpl w:val="442E17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579C0"/>
    <w:multiLevelType w:val="hybridMultilevel"/>
    <w:tmpl w:val="10B8AB6E"/>
    <w:lvl w:ilvl="0" w:tplc="96908648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A014A6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47E1B"/>
    <w:multiLevelType w:val="hybridMultilevel"/>
    <w:tmpl w:val="41863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C320D9"/>
    <w:multiLevelType w:val="hybridMultilevel"/>
    <w:tmpl w:val="9410B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5B559A"/>
    <w:multiLevelType w:val="hybridMultilevel"/>
    <w:tmpl w:val="244A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46338E"/>
    <w:multiLevelType w:val="hybridMultilevel"/>
    <w:tmpl w:val="8DFC7E46"/>
    <w:lvl w:ilvl="0" w:tplc="A428179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624B4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EB5779"/>
    <w:multiLevelType w:val="hybridMultilevel"/>
    <w:tmpl w:val="07406F40"/>
    <w:lvl w:ilvl="0" w:tplc="5816A0E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B1B70"/>
    <w:multiLevelType w:val="hybridMultilevel"/>
    <w:tmpl w:val="8CA40C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740932"/>
    <w:multiLevelType w:val="hybridMultilevel"/>
    <w:tmpl w:val="03D8D4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E5083A"/>
    <w:multiLevelType w:val="hybridMultilevel"/>
    <w:tmpl w:val="28A6B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3128839">
    <w:abstractNumId w:val="16"/>
  </w:num>
  <w:num w:numId="2" w16cid:durableId="884102501">
    <w:abstractNumId w:val="2"/>
  </w:num>
  <w:num w:numId="3" w16cid:durableId="1521822551">
    <w:abstractNumId w:val="8"/>
  </w:num>
  <w:num w:numId="4" w16cid:durableId="1903248123">
    <w:abstractNumId w:val="11"/>
  </w:num>
  <w:num w:numId="5" w16cid:durableId="558587974">
    <w:abstractNumId w:val="7"/>
  </w:num>
  <w:num w:numId="6" w16cid:durableId="1541160895">
    <w:abstractNumId w:val="4"/>
  </w:num>
  <w:num w:numId="7" w16cid:durableId="1469203939">
    <w:abstractNumId w:val="17"/>
  </w:num>
  <w:num w:numId="8" w16cid:durableId="1948467264">
    <w:abstractNumId w:val="0"/>
  </w:num>
  <w:num w:numId="9" w16cid:durableId="1912234591">
    <w:abstractNumId w:val="10"/>
  </w:num>
  <w:num w:numId="10" w16cid:durableId="1917086701">
    <w:abstractNumId w:val="15"/>
  </w:num>
  <w:num w:numId="11" w16cid:durableId="324094058">
    <w:abstractNumId w:val="1"/>
  </w:num>
  <w:num w:numId="12" w16cid:durableId="1595868113">
    <w:abstractNumId w:val="14"/>
  </w:num>
  <w:num w:numId="13" w16cid:durableId="1373767745">
    <w:abstractNumId w:val="9"/>
  </w:num>
  <w:num w:numId="14" w16cid:durableId="1237714960">
    <w:abstractNumId w:val="3"/>
  </w:num>
  <w:num w:numId="15" w16cid:durableId="80958350">
    <w:abstractNumId w:val="5"/>
  </w:num>
  <w:num w:numId="16" w16cid:durableId="1012995266">
    <w:abstractNumId w:val="18"/>
  </w:num>
  <w:num w:numId="17" w16cid:durableId="2113893909">
    <w:abstractNumId w:val="6"/>
  </w:num>
  <w:num w:numId="18" w16cid:durableId="520441068">
    <w:abstractNumId w:val="12"/>
  </w:num>
  <w:num w:numId="19" w16cid:durableId="31876958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FD7"/>
    <w:rsid w:val="00023AC8"/>
    <w:rsid w:val="00053555"/>
    <w:rsid w:val="00054872"/>
    <w:rsid w:val="00096A6C"/>
    <w:rsid w:val="000B0A83"/>
    <w:rsid w:val="000C15CB"/>
    <w:rsid w:val="000F2D81"/>
    <w:rsid w:val="0013670A"/>
    <w:rsid w:val="00140D04"/>
    <w:rsid w:val="001477E4"/>
    <w:rsid w:val="00150736"/>
    <w:rsid w:val="00160EF8"/>
    <w:rsid w:val="00164ECF"/>
    <w:rsid w:val="00170EEA"/>
    <w:rsid w:val="001A123F"/>
    <w:rsid w:val="001D0D2B"/>
    <w:rsid w:val="002023FF"/>
    <w:rsid w:val="00265F3F"/>
    <w:rsid w:val="00272C69"/>
    <w:rsid w:val="002A480E"/>
    <w:rsid w:val="002C1121"/>
    <w:rsid w:val="002C1156"/>
    <w:rsid w:val="002C7A9C"/>
    <w:rsid w:val="002D3BBE"/>
    <w:rsid w:val="002F29E1"/>
    <w:rsid w:val="00327B7E"/>
    <w:rsid w:val="0035392A"/>
    <w:rsid w:val="00373DC9"/>
    <w:rsid w:val="00377757"/>
    <w:rsid w:val="003938DA"/>
    <w:rsid w:val="00425F23"/>
    <w:rsid w:val="00472185"/>
    <w:rsid w:val="004C64CC"/>
    <w:rsid w:val="004D5BB9"/>
    <w:rsid w:val="004E4FD7"/>
    <w:rsid w:val="004F2C96"/>
    <w:rsid w:val="004F3AB7"/>
    <w:rsid w:val="0051674F"/>
    <w:rsid w:val="00540607"/>
    <w:rsid w:val="0055484F"/>
    <w:rsid w:val="00563DBA"/>
    <w:rsid w:val="0056784D"/>
    <w:rsid w:val="00567B15"/>
    <w:rsid w:val="005770CD"/>
    <w:rsid w:val="00577C23"/>
    <w:rsid w:val="00592AB0"/>
    <w:rsid w:val="005B494A"/>
    <w:rsid w:val="005D36E9"/>
    <w:rsid w:val="00602150"/>
    <w:rsid w:val="00612E99"/>
    <w:rsid w:val="00635106"/>
    <w:rsid w:val="00680A04"/>
    <w:rsid w:val="0069613F"/>
    <w:rsid w:val="006B261B"/>
    <w:rsid w:val="006D1A35"/>
    <w:rsid w:val="006D75A2"/>
    <w:rsid w:val="006F439C"/>
    <w:rsid w:val="00720980"/>
    <w:rsid w:val="00762DB8"/>
    <w:rsid w:val="00771D76"/>
    <w:rsid w:val="0078266C"/>
    <w:rsid w:val="00783A2E"/>
    <w:rsid w:val="00791EA2"/>
    <w:rsid w:val="007A5F43"/>
    <w:rsid w:val="007E4CA3"/>
    <w:rsid w:val="007F4769"/>
    <w:rsid w:val="00860E1C"/>
    <w:rsid w:val="008931BD"/>
    <w:rsid w:val="008B2D3D"/>
    <w:rsid w:val="008B51E5"/>
    <w:rsid w:val="008F37FA"/>
    <w:rsid w:val="00923DA2"/>
    <w:rsid w:val="009E46A8"/>
    <w:rsid w:val="009F588F"/>
    <w:rsid w:val="00A158D6"/>
    <w:rsid w:val="00A3020B"/>
    <w:rsid w:val="00A413BC"/>
    <w:rsid w:val="00A469B8"/>
    <w:rsid w:val="00A50FC4"/>
    <w:rsid w:val="00A731E4"/>
    <w:rsid w:val="00A91638"/>
    <w:rsid w:val="00A97216"/>
    <w:rsid w:val="00AA168B"/>
    <w:rsid w:val="00AA5A37"/>
    <w:rsid w:val="00AC527B"/>
    <w:rsid w:val="00AE538A"/>
    <w:rsid w:val="00B1647C"/>
    <w:rsid w:val="00B54662"/>
    <w:rsid w:val="00B54E3A"/>
    <w:rsid w:val="00B80E8A"/>
    <w:rsid w:val="00B824D6"/>
    <w:rsid w:val="00BA0751"/>
    <w:rsid w:val="00BA1265"/>
    <w:rsid w:val="00BC6274"/>
    <w:rsid w:val="00BC6D0C"/>
    <w:rsid w:val="00BF418D"/>
    <w:rsid w:val="00C06B51"/>
    <w:rsid w:val="00C1301E"/>
    <w:rsid w:val="00C275F3"/>
    <w:rsid w:val="00C377C7"/>
    <w:rsid w:val="00C55CA5"/>
    <w:rsid w:val="00C56350"/>
    <w:rsid w:val="00C86DAB"/>
    <w:rsid w:val="00CC7622"/>
    <w:rsid w:val="00CD2AAE"/>
    <w:rsid w:val="00CD50BA"/>
    <w:rsid w:val="00CE6A8C"/>
    <w:rsid w:val="00D00337"/>
    <w:rsid w:val="00D21CE5"/>
    <w:rsid w:val="00D517E6"/>
    <w:rsid w:val="00D56DD0"/>
    <w:rsid w:val="00D74DE4"/>
    <w:rsid w:val="00D77893"/>
    <w:rsid w:val="00D8114F"/>
    <w:rsid w:val="00D85364"/>
    <w:rsid w:val="00DB5E26"/>
    <w:rsid w:val="00DC68FE"/>
    <w:rsid w:val="00DD6BFC"/>
    <w:rsid w:val="00DE6392"/>
    <w:rsid w:val="00DE6BA1"/>
    <w:rsid w:val="00DF0241"/>
    <w:rsid w:val="00DF4D56"/>
    <w:rsid w:val="00DF7AF0"/>
    <w:rsid w:val="00E16291"/>
    <w:rsid w:val="00E16CC0"/>
    <w:rsid w:val="00E24F89"/>
    <w:rsid w:val="00E424F2"/>
    <w:rsid w:val="00E60FE8"/>
    <w:rsid w:val="00E66CF8"/>
    <w:rsid w:val="00E87414"/>
    <w:rsid w:val="00E92346"/>
    <w:rsid w:val="00E94AA5"/>
    <w:rsid w:val="00E9573B"/>
    <w:rsid w:val="00EC50B7"/>
    <w:rsid w:val="00EC59FC"/>
    <w:rsid w:val="00EC620B"/>
    <w:rsid w:val="00F21176"/>
    <w:rsid w:val="00F3204D"/>
    <w:rsid w:val="00F50AFB"/>
    <w:rsid w:val="00F77B3E"/>
    <w:rsid w:val="00FA0E3E"/>
    <w:rsid w:val="00FB0C1E"/>
    <w:rsid w:val="00FC04B8"/>
    <w:rsid w:val="00FD4AC6"/>
    <w:rsid w:val="00FE2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D2868"/>
  <w15:docId w15:val="{FE9EDA95-D751-4376-9D79-3809B2DD0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7C7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A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7C7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C377C7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7C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7C7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16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16291"/>
    <w:pPr>
      <w:spacing w:before="120" w:after="120"/>
      <w:outlineLvl w:val="9"/>
    </w:pPr>
    <w:rPr>
      <w:rFonts w:ascii="Times New Roman" w:hAnsi="Times New Roman"/>
      <w:color w:val="auto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6DD0"/>
    <w:pPr>
      <w:tabs>
        <w:tab w:val="right" w:leader="dot" w:pos="8820"/>
      </w:tabs>
      <w:spacing w:before="200" w:after="100"/>
      <w:ind w:left="720" w:hanging="720"/>
    </w:pPr>
    <w:rPr>
      <w:rFonts w:ascii="Tahoma" w:hAnsi="Tahoma"/>
      <w:sz w:val="22"/>
    </w:rPr>
  </w:style>
  <w:style w:type="character" w:styleId="Hyperlink">
    <w:name w:val="Hyperlink"/>
    <w:basedOn w:val="DefaultParagraphFont"/>
    <w:uiPriority w:val="99"/>
    <w:unhideWhenUsed/>
    <w:rsid w:val="00E162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DD0"/>
    <w:pPr>
      <w:spacing w:before="200" w:after="0"/>
      <w:ind w:left="720" w:hanging="720"/>
      <w:contextualSpacing/>
    </w:pPr>
    <w:rPr>
      <w:rFonts w:ascii="Tahoma" w:hAnsi="Tahoma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83A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8741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0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5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5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9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4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4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PT\Mon_Lop\CoSoDuLieuFPT\Quy&#234;n\Template%20bao%20cao%20La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5715C0-9177-4233-9D10-90539AB86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bao cao Lab</Template>
  <TotalTime>1</TotalTime>
  <Pages>9</Pages>
  <Words>288</Words>
  <Characters>1643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Phạm Văn Hiếu</cp:lastModifiedBy>
  <cp:revision>2</cp:revision>
  <dcterms:created xsi:type="dcterms:W3CDTF">2023-03-28T00:46:00Z</dcterms:created>
  <dcterms:modified xsi:type="dcterms:W3CDTF">2023-03-28T00:46:00Z</dcterms:modified>
</cp:coreProperties>
</file>