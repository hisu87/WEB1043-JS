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1DB3A" w14:textId="77777777" w:rsidR="00C377C7" w:rsidRPr="002C1121" w:rsidRDefault="00680A04" w:rsidP="00E87414">
      <w:pPr>
        <w:spacing w:before="240" w:after="0"/>
        <w:jc w:val="both"/>
        <w:rPr>
          <w:rFonts w:cs="Times New Roman"/>
        </w:rPr>
      </w:pPr>
      <w:r w:rsidRPr="00680A04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14B26D99" wp14:editId="1C233D82">
            <wp:simplePos x="0" y="0"/>
            <wp:positionH relativeFrom="column">
              <wp:posOffset>1772920</wp:posOffset>
            </wp:positionH>
            <wp:positionV relativeFrom="paragraph">
              <wp:posOffset>1131570</wp:posOffset>
            </wp:positionV>
            <wp:extent cx="2170430" cy="1894840"/>
            <wp:effectExtent l="0" t="0" r="127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ZhvBrQcYO0kZXI_wVDcSmQ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0A04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0EFB5D2D" wp14:editId="5C323C9F">
            <wp:simplePos x="0" y="0"/>
            <wp:positionH relativeFrom="column">
              <wp:posOffset>1447800</wp:posOffset>
            </wp:positionH>
            <wp:positionV relativeFrom="paragraph">
              <wp:posOffset>497205</wp:posOffset>
            </wp:positionV>
            <wp:extent cx="2924175" cy="56007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7C7" w:rsidRPr="002C1121">
        <w:rPr>
          <w:rFonts w:cs="Times New Roman"/>
        </w:rPr>
        <w:br w:type="textWrapping" w:clear="all"/>
      </w:r>
    </w:p>
    <w:p w14:paraId="595426CC" w14:textId="62553623" w:rsidR="00592AB0" w:rsidRPr="00D74DE4" w:rsidRDefault="00D74DE4" w:rsidP="00592AB0">
      <w:pPr>
        <w:spacing w:before="240"/>
        <w:jc w:val="center"/>
        <w:rPr>
          <w:rFonts w:cs="Times New Roman"/>
          <w:b/>
          <w:color w:val="002060"/>
          <w:sz w:val="72"/>
          <w:szCs w:val="50"/>
          <w:lang w:val="vi-VN"/>
        </w:rPr>
      </w:pPr>
      <w:r>
        <w:rPr>
          <w:rFonts w:cs="Times New Roman"/>
          <w:b/>
          <w:color w:val="002060"/>
          <w:sz w:val="72"/>
          <w:szCs w:val="50"/>
          <w:lang w:val="vi-VN"/>
        </w:rPr>
        <w:t>JAVASCRIPT</w:t>
      </w:r>
    </w:p>
    <w:p w14:paraId="0C613B13" w14:textId="1B60BC10" w:rsidR="00F3204D" w:rsidRPr="002C1121" w:rsidRDefault="00327B7E" w:rsidP="00592AB0">
      <w:pPr>
        <w:spacing w:before="240" w:after="360"/>
        <w:jc w:val="center"/>
        <w:rPr>
          <w:rFonts w:cs="Times New Roman"/>
          <w:b/>
          <w:color w:val="4F81BD" w:themeColor="accent1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Báo</w:t>
      </w:r>
      <w:proofErr w:type="spellEnd"/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cáo</w:t>
      </w:r>
      <w:proofErr w:type="spellEnd"/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EC620B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Assignment </w:t>
      </w:r>
    </w:p>
    <w:p w14:paraId="09240F03" w14:textId="77777777" w:rsidR="00C377C7" w:rsidRPr="002C1121" w:rsidRDefault="00C377C7" w:rsidP="00E87414">
      <w:pPr>
        <w:spacing w:before="240" w:after="0"/>
        <w:jc w:val="both"/>
        <w:rPr>
          <w:rFonts w:cs="Times New Roman"/>
          <w:b/>
          <w:color w:val="4F81BD" w:themeColor="accent1"/>
          <w:sz w:val="40"/>
        </w:rPr>
      </w:pPr>
    </w:p>
    <w:p w14:paraId="4760A807" w14:textId="16FE6518" w:rsidR="00C377C7" w:rsidRPr="00D74DE4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proofErr w:type="spellStart"/>
      <w:r w:rsidRPr="002C1121">
        <w:rPr>
          <w:rFonts w:cs="Times New Roman"/>
          <w:sz w:val="32"/>
        </w:rPr>
        <w:t>Mã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số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sinh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viên</w:t>
      </w:r>
      <w:proofErr w:type="spellEnd"/>
      <w:r w:rsidRPr="002C1121">
        <w:rPr>
          <w:rFonts w:cs="Times New Roman"/>
          <w:sz w:val="32"/>
        </w:rPr>
        <w:t xml:space="preserve"> </w:t>
      </w:r>
      <w:r w:rsidRPr="002C1121">
        <w:rPr>
          <w:rFonts w:cs="Times New Roman"/>
          <w:sz w:val="32"/>
        </w:rPr>
        <w:tab/>
        <w:t xml:space="preserve">: </w:t>
      </w:r>
      <w:r w:rsidR="00D74DE4">
        <w:rPr>
          <w:rFonts w:cs="Times New Roman"/>
          <w:sz w:val="32"/>
          <w:lang w:val="vi-VN"/>
        </w:rPr>
        <w:t>PS</w:t>
      </w:r>
      <w:r w:rsidR="00D74DE4">
        <w:rPr>
          <w:rFonts w:cs="Times New Roman"/>
          <w:sz w:val="32"/>
        </w:rPr>
        <w:t>33100</w:t>
      </w:r>
    </w:p>
    <w:p w14:paraId="621AE863" w14:textId="1E371B9B" w:rsidR="00C377C7" w:rsidRPr="00D74DE4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proofErr w:type="spellStart"/>
      <w:r w:rsidRPr="002C1121">
        <w:rPr>
          <w:rFonts w:cs="Times New Roman"/>
          <w:sz w:val="32"/>
        </w:rPr>
        <w:t>Họ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tên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sinh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viên</w:t>
      </w:r>
      <w:proofErr w:type="spellEnd"/>
      <w:r w:rsidRPr="002C1121">
        <w:rPr>
          <w:rFonts w:cs="Times New Roman"/>
          <w:sz w:val="32"/>
        </w:rPr>
        <w:t xml:space="preserve"> </w:t>
      </w:r>
      <w:r w:rsidRPr="002C1121">
        <w:rPr>
          <w:rFonts w:cs="Times New Roman"/>
          <w:sz w:val="32"/>
        </w:rPr>
        <w:tab/>
        <w:t xml:space="preserve">: </w:t>
      </w:r>
      <w:proofErr w:type="spellStart"/>
      <w:r w:rsidR="00D74DE4">
        <w:rPr>
          <w:rFonts w:cs="Times New Roman"/>
          <w:sz w:val="32"/>
          <w:lang w:val="vi-VN"/>
        </w:rPr>
        <w:t>Ph</w:t>
      </w:r>
      <w:r w:rsidR="00D74DE4">
        <w:rPr>
          <w:rFonts w:cs="Times New Roman"/>
          <w:sz w:val="32"/>
        </w:rPr>
        <w:t>ạm</w:t>
      </w:r>
      <w:proofErr w:type="spellEnd"/>
      <w:r w:rsidR="00D74DE4">
        <w:rPr>
          <w:rFonts w:cs="Times New Roman"/>
          <w:sz w:val="32"/>
        </w:rPr>
        <w:t xml:space="preserve"> Văn Hiếu</w:t>
      </w:r>
    </w:p>
    <w:p w14:paraId="3D52019F" w14:textId="02B21799" w:rsidR="00C377C7" w:rsidRPr="002C1121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proofErr w:type="spellStart"/>
      <w:r w:rsidRPr="002C1121">
        <w:rPr>
          <w:rFonts w:cs="Times New Roman"/>
          <w:sz w:val="32"/>
        </w:rPr>
        <w:t>Lớp</w:t>
      </w:r>
      <w:proofErr w:type="spellEnd"/>
      <w:r w:rsidRPr="002C1121">
        <w:rPr>
          <w:rFonts w:cs="Times New Roman"/>
          <w:sz w:val="32"/>
        </w:rPr>
        <w:t xml:space="preserve"> </w:t>
      </w:r>
      <w:r w:rsidRPr="002C1121">
        <w:rPr>
          <w:rFonts w:cs="Times New Roman"/>
          <w:sz w:val="32"/>
        </w:rPr>
        <w:tab/>
        <w:t xml:space="preserve">: </w:t>
      </w:r>
      <w:r w:rsidR="00D74DE4">
        <w:rPr>
          <w:rFonts w:cs="Times New Roman"/>
          <w:sz w:val="32"/>
        </w:rPr>
        <w:t>IT-18317</w:t>
      </w:r>
    </w:p>
    <w:p w14:paraId="0E14FA92" w14:textId="0BF8DD7B" w:rsidR="00C377C7" w:rsidRPr="002C1121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proofErr w:type="spellStart"/>
      <w:r w:rsidRPr="002C1121">
        <w:rPr>
          <w:rFonts w:cs="Times New Roman"/>
          <w:sz w:val="32"/>
        </w:rPr>
        <w:t>Giảng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viên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hướng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dẫn</w:t>
      </w:r>
      <w:proofErr w:type="spellEnd"/>
      <w:r w:rsidRPr="002C1121">
        <w:rPr>
          <w:rFonts w:cs="Times New Roman"/>
          <w:sz w:val="32"/>
        </w:rPr>
        <w:t xml:space="preserve"> </w:t>
      </w:r>
      <w:r w:rsidRPr="002C1121">
        <w:rPr>
          <w:rFonts w:cs="Times New Roman"/>
          <w:sz w:val="32"/>
        </w:rPr>
        <w:tab/>
        <w:t>:</w:t>
      </w:r>
      <w:r w:rsidR="00472185" w:rsidRPr="002C1121">
        <w:rPr>
          <w:rFonts w:cs="Times New Roman"/>
          <w:sz w:val="32"/>
        </w:rPr>
        <w:tab/>
      </w:r>
      <w:r w:rsidR="00C63C04">
        <w:rPr>
          <w:rFonts w:cs="Times New Roman"/>
          <w:sz w:val="32"/>
        </w:rPr>
        <w:t>Phạm Văn Qua</w:t>
      </w:r>
    </w:p>
    <w:p w14:paraId="55DD634B" w14:textId="77777777" w:rsidR="00C377C7" w:rsidRPr="002C1121" w:rsidRDefault="00C377C7" w:rsidP="00E87414">
      <w:pPr>
        <w:spacing w:before="240" w:after="0"/>
        <w:jc w:val="both"/>
        <w:rPr>
          <w:rFonts w:cs="Times New Roman"/>
        </w:rPr>
      </w:pPr>
    </w:p>
    <w:p w14:paraId="29370D30" w14:textId="77777777" w:rsidR="00C377C7" w:rsidRPr="002C1121" w:rsidRDefault="00C377C7" w:rsidP="00E87414">
      <w:pPr>
        <w:spacing w:before="240"/>
        <w:jc w:val="both"/>
        <w:rPr>
          <w:rFonts w:cs="Times New Roman"/>
        </w:rPr>
      </w:pPr>
      <w:r w:rsidRPr="002C1121">
        <w:rPr>
          <w:rFonts w:cs="Times New Roman"/>
        </w:rPr>
        <w:br w:type="page"/>
      </w:r>
    </w:p>
    <w:p w14:paraId="4001B537" w14:textId="77777777" w:rsidR="00E16291" w:rsidRPr="002C1121" w:rsidRDefault="00E16291" w:rsidP="00E87414">
      <w:pPr>
        <w:spacing w:before="240"/>
        <w:jc w:val="both"/>
        <w:rPr>
          <w:rStyle w:val="fontstyle01"/>
          <w:rFonts w:ascii="Times New Roman" w:hAnsi="Times New Roman" w:cs="Times New Roman"/>
          <w:sz w:val="24"/>
          <w:szCs w:val="24"/>
        </w:rPr>
        <w:sectPr w:rsidR="00E16291" w:rsidRPr="002C1121" w:rsidSect="00FB0C1E">
          <w:headerReference w:type="default" r:id="rId10"/>
          <w:footerReference w:type="default" r:id="rId11"/>
          <w:headerReference w:type="first" r:id="rId12"/>
          <w:pgSz w:w="11907" w:h="16839" w:code="9"/>
          <w:pgMar w:top="1152" w:right="1152" w:bottom="1152" w:left="1152" w:header="432" w:footer="720" w:gutter="72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cols w:space="720"/>
          <w:docGrid w:linePitch="381"/>
        </w:sectPr>
      </w:pPr>
    </w:p>
    <w:p w14:paraId="1C91E376" w14:textId="77777777" w:rsidR="00680A04" w:rsidRDefault="00E16291" w:rsidP="00592AB0">
      <w:pPr>
        <w:pStyle w:val="TOCHeading"/>
        <w:spacing w:before="240"/>
        <w:ind w:left="720" w:hanging="720"/>
        <w:jc w:val="center"/>
        <w:rPr>
          <w:rFonts w:cs="Times New Roman"/>
          <w:sz w:val="40"/>
        </w:rPr>
      </w:pPr>
      <w:r w:rsidRPr="002C1121">
        <w:rPr>
          <w:rFonts w:cs="Times New Roman"/>
          <w:sz w:val="40"/>
        </w:rPr>
        <w:lastRenderedPageBreak/>
        <w:t>MỤC LỤC</w:t>
      </w:r>
    </w:p>
    <w:p w14:paraId="23CFEF99" w14:textId="77777777" w:rsidR="00680A04" w:rsidRPr="00680A04" w:rsidRDefault="00680A04" w:rsidP="00680A04">
      <w:pPr>
        <w:rPr>
          <w:lang w:eastAsia="ja-JP"/>
        </w:rPr>
      </w:pPr>
    </w:p>
    <w:sdt>
      <w:sdtPr>
        <w:rPr>
          <w:rFonts w:eastAsiaTheme="minorHAnsi" w:cstheme="minorBidi"/>
          <w:b w:val="0"/>
          <w:bCs w:val="0"/>
          <w:sz w:val="28"/>
          <w:szCs w:val="22"/>
          <w:lang w:eastAsia="en-US"/>
        </w:rPr>
        <w:id w:val="-567729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B27903A" w14:textId="77777777" w:rsidR="002023FF" w:rsidRDefault="002023FF">
          <w:pPr>
            <w:pStyle w:val="TOCHeading"/>
          </w:pPr>
          <w:r>
            <w:t>Contents</w:t>
          </w:r>
        </w:p>
        <w:p w14:paraId="189EC965" w14:textId="164ADB05" w:rsidR="00EC620B" w:rsidRDefault="002023FF">
          <w:pPr>
            <w:pStyle w:val="TOC1"/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448260" w:history="1">
            <w:r w:rsidR="00EC620B" w:rsidRPr="00F1240D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EC620B">
              <w:rPr>
                <w:rFonts w:asciiTheme="minorHAnsi" w:eastAsiaTheme="minorEastAsia" w:hAnsiTheme="minorHAnsi"/>
                <w:noProof/>
              </w:rPr>
              <w:tab/>
            </w:r>
            <w:r w:rsidR="00EC620B" w:rsidRPr="00F1240D">
              <w:rPr>
                <w:rStyle w:val="Hyperlink"/>
                <w:rFonts w:ascii="Times New Roman" w:hAnsi="Times New Roman" w:cs="Times New Roman"/>
                <w:noProof/>
              </w:rPr>
              <w:t>Các chức năng</w:t>
            </w:r>
            <w:r w:rsidR="00EC620B">
              <w:rPr>
                <w:noProof/>
                <w:webHidden/>
              </w:rPr>
              <w:tab/>
            </w:r>
            <w:r w:rsidR="00EC620B">
              <w:rPr>
                <w:noProof/>
                <w:webHidden/>
              </w:rPr>
              <w:fldChar w:fldCharType="begin"/>
            </w:r>
            <w:r w:rsidR="00EC620B">
              <w:rPr>
                <w:noProof/>
                <w:webHidden/>
              </w:rPr>
              <w:instrText xml:space="preserve"> PAGEREF _Toc130448260 \h </w:instrText>
            </w:r>
            <w:r w:rsidR="00EC620B">
              <w:rPr>
                <w:noProof/>
                <w:webHidden/>
              </w:rPr>
            </w:r>
            <w:r w:rsidR="00EC620B">
              <w:rPr>
                <w:noProof/>
                <w:webHidden/>
              </w:rPr>
              <w:fldChar w:fldCharType="separate"/>
            </w:r>
            <w:r w:rsidR="00EC620B">
              <w:rPr>
                <w:noProof/>
                <w:webHidden/>
              </w:rPr>
              <w:t>3</w:t>
            </w:r>
            <w:r w:rsidR="00EC620B">
              <w:rPr>
                <w:noProof/>
                <w:webHidden/>
              </w:rPr>
              <w:fldChar w:fldCharType="end"/>
            </w:r>
          </w:hyperlink>
        </w:p>
        <w:p w14:paraId="1EA0DF84" w14:textId="39112E33" w:rsidR="00EC620B" w:rsidRDefault="00000000">
          <w:pPr>
            <w:pStyle w:val="TOC2"/>
            <w:tabs>
              <w:tab w:val="right" w:leader="dot" w:pos="936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0448261" w:history="1">
            <w:r w:rsidR="00EC620B" w:rsidRPr="00F1240D">
              <w:rPr>
                <w:rStyle w:val="Hyperlink"/>
                <w:noProof/>
              </w:rPr>
              <w:t>1.Slider</w:t>
            </w:r>
            <w:r w:rsidR="00EC620B">
              <w:rPr>
                <w:noProof/>
                <w:webHidden/>
              </w:rPr>
              <w:tab/>
            </w:r>
            <w:r w:rsidR="00EC620B">
              <w:rPr>
                <w:noProof/>
                <w:webHidden/>
              </w:rPr>
              <w:fldChar w:fldCharType="begin"/>
            </w:r>
            <w:r w:rsidR="00EC620B">
              <w:rPr>
                <w:noProof/>
                <w:webHidden/>
              </w:rPr>
              <w:instrText xml:space="preserve"> PAGEREF _Toc130448261 \h </w:instrText>
            </w:r>
            <w:r w:rsidR="00EC620B">
              <w:rPr>
                <w:noProof/>
                <w:webHidden/>
              </w:rPr>
            </w:r>
            <w:r w:rsidR="00EC620B">
              <w:rPr>
                <w:noProof/>
                <w:webHidden/>
              </w:rPr>
              <w:fldChar w:fldCharType="separate"/>
            </w:r>
            <w:r w:rsidR="00EC620B">
              <w:rPr>
                <w:noProof/>
                <w:webHidden/>
              </w:rPr>
              <w:t>3</w:t>
            </w:r>
            <w:r w:rsidR="00EC620B">
              <w:rPr>
                <w:noProof/>
                <w:webHidden/>
              </w:rPr>
              <w:fldChar w:fldCharType="end"/>
            </w:r>
          </w:hyperlink>
        </w:p>
        <w:p w14:paraId="1CAB8ACB" w14:textId="63E71EBA" w:rsidR="00EC620B" w:rsidRDefault="00000000">
          <w:pPr>
            <w:pStyle w:val="TOC2"/>
            <w:tabs>
              <w:tab w:val="right" w:leader="dot" w:pos="936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0448262" w:history="1">
            <w:r w:rsidR="00EC620B" w:rsidRPr="00F1240D">
              <w:rPr>
                <w:rStyle w:val="Hyperlink"/>
                <w:noProof/>
              </w:rPr>
              <w:t>2.Đồng hồ countdown</w:t>
            </w:r>
            <w:r w:rsidR="00EC620B">
              <w:rPr>
                <w:noProof/>
                <w:webHidden/>
              </w:rPr>
              <w:tab/>
            </w:r>
            <w:r w:rsidR="00EC620B">
              <w:rPr>
                <w:noProof/>
                <w:webHidden/>
              </w:rPr>
              <w:fldChar w:fldCharType="begin"/>
            </w:r>
            <w:r w:rsidR="00EC620B">
              <w:rPr>
                <w:noProof/>
                <w:webHidden/>
              </w:rPr>
              <w:instrText xml:space="preserve"> PAGEREF _Toc130448262 \h </w:instrText>
            </w:r>
            <w:r w:rsidR="00EC620B">
              <w:rPr>
                <w:noProof/>
                <w:webHidden/>
              </w:rPr>
            </w:r>
            <w:r w:rsidR="00EC620B">
              <w:rPr>
                <w:noProof/>
                <w:webHidden/>
              </w:rPr>
              <w:fldChar w:fldCharType="separate"/>
            </w:r>
            <w:r w:rsidR="00EC620B">
              <w:rPr>
                <w:noProof/>
                <w:webHidden/>
              </w:rPr>
              <w:t>5</w:t>
            </w:r>
            <w:r w:rsidR="00EC620B">
              <w:rPr>
                <w:noProof/>
                <w:webHidden/>
              </w:rPr>
              <w:fldChar w:fldCharType="end"/>
            </w:r>
          </w:hyperlink>
        </w:p>
        <w:p w14:paraId="7BF85E4A" w14:textId="41108496" w:rsidR="00EC620B" w:rsidRDefault="00000000">
          <w:pPr>
            <w:pStyle w:val="TOC2"/>
            <w:tabs>
              <w:tab w:val="right" w:leader="dot" w:pos="936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0448263" w:history="1">
            <w:r w:rsidR="00EC620B" w:rsidRPr="00F1240D">
              <w:rPr>
                <w:rStyle w:val="Hyperlink"/>
                <w:noProof/>
              </w:rPr>
              <w:t>3.Random SKU</w:t>
            </w:r>
            <w:r w:rsidR="00EC620B">
              <w:rPr>
                <w:noProof/>
                <w:webHidden/>
              </w:rPr>
              <w:tab/>
            </w:r>
            <w:r w:rsidR="00EC620B">
              <w:rPr>
                <w:noProof/>
                <w:webHidden/>
              </w:rPr>
              <w:fldChar w:fldCharType="begin"/>
            </w:r>
            <w:r w:rsidR="00EC620B">
              <w:rPr>
                <w:noProof/>
                <w:webHidden/>
              </w:rPr>
              <w:instrText xml:space="preserve"> PAGEREF _Toc130448263 \h </w:instrText>
            </w:r>
            <w:r w:rsidR="00EC620B">
              <w:rPr>
                <w:noProof/>
                <w:webHidden/>
              </w:rPr>
            </w:r>
            <w:r w:rsidR="00EC620B">
              <w:rPr>
                <w:noProof/>
                <w:webHidden/>
              </w:rPr>
              <w:fldChar w:fldCharType="separate"/>
            </w:r>
            <w:r w:rsidR="00EC620B">
              <w:rPr>
                <w:noProof/>
                <w:webHidden/>
              </w:rPr>
              <w:t>6</w:t>
            </w:r>
            <w:r w:rsidR="00EC620B">
              <w:rPr>
                <w:noProof/>
                <w:webHidden/>
              </w:rPr>
              <w:fldChar w:fldCharType="end"/>
            </w:r>
          </w:hyperlink>
        </w:p>
        <w:p w14:paraId="02464734" w14:textId="5A3375AD" w:rsidR="00EC620B" w:rsidRDefault="00000000">
          <w:pPr>
            <w:pStyle w:val="TOC2"/>
            <w:tabs>
              <w:tab w:val="right" w:leader="dot" w:pos="936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0448264" w:history="1">
            <w:r w:rsidR="00EC620B" w:rsidRPr="00F1240D">
              <w:rPr>
                <w:rStyle w:val="Hyperlink"/>
                <w:noProof/>
              </w:rPr>
              <w:t>4.Thay đổi bố cujc</w:t>
            </w:r>
            <w:r w:rsidR="00EC620B">
              <w:rPr>
                <w:noProof/>
                <w:webHidden/>
              </w:rPr>
              <w:tab/>
            </w:r>
            <w:r w:rsidR="00EC620B">
              <w:rPr>
                <w:noProof/>
                <w:webHidden/>
              </w:rPr>
              <w:fldChar w:fldCharType="begin"/>
            </w:r>
            <w:r w:rsidR="00EC620B">
              <w:rPr>
                <w:noProof/>
                <w:webHidden/>
              </w:rPr>
              <w:instrText xml:space="preserve"> PAGEREF _Toc130448264 \h </w:instrText>
            </w:r>
            <w:r w:rsidR="00EC620B">
              <w:rPr>
                <w:noProof/>
                <w:webHidden/>
              </w:rPr>
            </w:r>
            <w:r w:rsidR="00EC620B">
              <w:rPr>
                <w:noProof/>
                <w:webHidden/>
              </w:rPr>
              <w:fldChar w:fldCharType="separate"/>
            </w:r>
            <w:r w:rsidR="00EC620B">
              <w:rPr>
                <w:noProof/>
                <w:webHidden/>
              </w:rPr>
              <w:t>6</w:t>
            </w:r>
            <w:r w:rsidR="00EC620B">
              <w:rPr>
                <w:noProof/>
                <w:webHidden/>
              </w:rPr>
              <w:fldChar w:fldCharType="end"/>
            </w:r>
          </w:hyperlink>
        </w:p>
        <w:p w14:paraId="681A671F" w14:textId="5D26555A" w:rsidR="002023FF" w:rsidRDefault="002023FF">
          <w:r>
            <w:rPr>
              <w:b/>
              <w:bCs/>
              <w:noProof/>
            </w:rPr>
            <w:fldChar w:fldCharType="end"/>
          </w:r>
        </w:p>
      </w:sdtContent>
    </w:sdt>
    <w:p w14:paraId="57F2EED2" w14:textId="77777777" w:rsidR="00680A04" w:rsidRPr="00680A04" w:rsidRDefault="00680A04" w:rsidP="00680A04">
      <w:pPr>
        <w:rPr>
          <w:lang w:eastAsia="ja-JP"/>
        </w:rPr>
        <w:sectPr w:rsidR="00680A04" w:rsidRPr="00680A04" w:rsidSect="009F588F">
          <w:footerReference w:type="default" r:id="rId13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</w:p>
    <w:p w14:paraId="64E8E93D" w14:textId="77777777" w:rsidR="00CD2AAE" w:rsidRDefault="00D74DE4" w:rsidP="00D74DE4">
      <w:pPr>
        <w:pStyle w:val="Heading1"/>
        <w:numPr>
          <w:ilvl w:val="0"/>
          <w:numId w:val="13"/>
        </w:numPr>
        <w:spacing w:before="240"/>
        <w:ind w:left="360"/>
        <w:jc w:val="both"/>
        <w:rPr>
          <w:rFonts w:ascii="Times New Roman" w:hAnsi="Times New Roman" w:cs="Times New Roman"/>
          <w:noProof/>
          <w:sz w:val="32"/>
          <w:szCs w:val="32"/>
        </w:rPr>
      </w:pPr>
      <w:bookmarkStart w:id="0" w:name="_Toc130448260"/>
      <w:r w:rsidRPr="00D74DE4">
        <w:rPr>
          <w:rFonts w:ascii="Times New Roman" w:hAnsi="Times New Roman" w:cs="Times New Roman"/>
          <w:noProof/>
          <w:sz w:val="32"/>
          <w:szCs w:val="32"/>
        </w:rPr>
        <w:lastRenderedPageBreak/>
        <w:t>Các chức năng</w:t>
      </w:r>
      <w:bookmarkEnd w:id="0"/>
    </w:p>
    <w:p w14:paraId="33A720D8" w14:textId="77777777" w:rsidR="00D74DE4" w:rsidRDefault="00D74DE4" w:rsidP="00D74DE4"/>
    <w:p w14:paraId="596D8C36" w14:textId="479F8E66" w:rsidR="00D74DE4" w:rsidRDefault="00D74DE4" w:rsidP="00D74DE4">
      <w:pPr>
        <w:pStyle w:val="Heading2"/>
      </w:pPr>
      <w:bookmarkStart w:id="1" w:name="_Toc130448261"/>
      <w:r>
        <w:t>1.</w:t>
      </w:r>
      <w:r w:rsidR="00791EA2">
        <w:t>Slider</w:t>
      </w:r>
      <w:bookmarkEnd w:id="1"/>
    </w:p>
    <w:p w14:paraId="197CEC11" w14:textId="12602A97" w:rsidR="00D74DE4" w:rsidRDefault="00791EA2" w:rsidP="00D74DE4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slider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transition </w:t>
      </w:r>
      <w:proofErr w:type="spellStart"/>
      <w:r>
        <w:t>là</w:t>
      </w:r>
      <w:proofErr w:type="spellEnd"/>
      <w:r>
        <w:t xml:space="preserve"> fade </w:t>
      </w:r>
    </w:p>
    <w:p w14:paraId="52965F78" w14:textId="2CCC040A" w:rsidR="00D74DE4" w:rsidRDefault="00D74DE4" w:rsidP="00D74DE4">
      <w:r w:rsidRPr="00D74DE4">
        <w:rPr>
          <w:noProof/>
        </w:rPr>
        <w:drawing>
          <wp:inline distT="0" distB="0" distL="0" distR="0" wp14:anchorId="271BE8FE" wp14:editId="59D0DDF5">
            <wp:extent cx="5955030" cy="263017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5C6C" w14:textId="692A1F5C" w:rsidR="00D74DE4" w:rsidRDefault="00791EA2" w:rsidP="00D74DE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4CC55A" wp14:editId="2E539AD1">
                <wp:simplePos x="0" y="0"/>
                <wp:positionH relativeFrom="margin">
                  <wp:posOffset>-30480</wp:posOffset>
                </wp:positionH>
                <wp:positionV relativeFrom="paragraph">
                  <wp:posOffset>368935</wp:posOffset>
                </wp:positionV>
                <wp:extent cx="5814060" cy="2910840"/>
                <wp:effectExtent l="0" t="0" r="15240" b="228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4060" cy="2910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80B934" w14:textId="6B11F310" w:rsidR="00D74DE4" w:rsidRDefault="00D74DE4">
                            <w:r>
                              <w:t>JS</w:t>
                            </w:r>
                          </w:p>
                          <w:p w14:paraId="3006A405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slideIndex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0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9CF0EB7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showSlides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67742D1D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6EF398EF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function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showSlides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123EFC24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55BB989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slides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document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getElementsByClassName</w:t>
                            </w:r>
                            <w:proofErr w:type="spellEnd"/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mySlides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7AE9890B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for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0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; 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&lt;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slides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.length</w:t>
                            </w:r>
                            <w:proofErr w:type="spellEnd"/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; 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++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6C3B67C0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slides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].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style</w:t>
                            </w:r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DCBFF2"/>
                                <w:sz w:val="21"/>
                                <w:szCs w:val="21"/>
                              </w:rPr>
                              <w:t>display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"none"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3E081B39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}</w:t>
                            </w:r>
                          </w:p>
                          <w:p w14:paraId="580937E4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slideIndex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++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4B20C07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if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slideIndex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&gt;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slides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.length</w:t>
                            </w:r>
                            <w:proofErr w:type="spellEnd"/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slideIndex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6D845F74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slides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[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slideIndex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-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</w:t>
                            </w:r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].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style</w:t>
                            </w:r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DCBFF2"/>
                                <w:sz w:val="21"/>
                                <w:szCs w:val="21"/>
                              </w:rPr>
                              <w:t>display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"block"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A4EC92C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setTimeout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showSlides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2000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);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// Change image every 2 seconds</w:t>
                            </w:r>
                          </w:p>
                          <w:p w14:paraId="51F5F9D3" w14:textId="6CC5802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CC55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2.4pt;margin-top:29.05pt;width:457.8pt;height:229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" fillcolor="white [3201]" strokeweight=".5pt">
                <v:textbox>
                  <w:txbxContent>
                    <w:p w14:paraId="5180B934" w14:textId="6B11F310" w:rsidR="00D74DE4" w:rsidRDefault="00D74DE4">
                      <w:r>
                        <w:t>JS</w:t>
                      </w:r>
                    </w:p>
                    <w:p w14:paraId="3006A405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slideIndex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0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09CF0EB7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showSlides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);</w:t>
                      </w:r>
                    </w:p>
                    <w:p w14:paraId="67742D1D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6EF398EF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function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showSlides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</w:p>
                    <w:p w14:paraId="123EFC24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D74D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155BB989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D74D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slides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document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getElementsByClassName</w:t>
                      </w:r>
                      <w:proofErr w:type="spellEnd"/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mySlides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);</w:t>
                      </w:r>
                    </w:p>
                    <w:p w14:paraId="7AE9890B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for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0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; 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&lt;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slides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.length</w:t>
                      </w:r>
                      <w:proofErr w:type="spellEnd"/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; 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++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</w:p>
                    <w:p w14:paraId="6C3B67C0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slides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].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style</w:t>
                      </w:r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DCBFF2"/>
                          <w:sz w:val="21"/>
                          <w:szCs w:val="21"/>
                        </w:rPr>
                        <w:t>display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"none"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3E081B39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}</w:t>
                      </w:r>
                    </w:p>
                    <w:p w14:paraId="580937E4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slideIndex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++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74B20C07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if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slideIndex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&gt;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slides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.length</w:t>
                      </w:r>
                      <w:proofErr w:type="spellEnd"/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slideIndex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6D845F74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slides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[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slideIndex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-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</w:t>
                      </w:r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].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style</w:t>
                      </w:r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DCBFF2"/>
                          <w:sz w:val="21"/>
                          <w:szCs w:val="21"/>
                        </w:rPr>
                        <w:t>display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"block"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0A4EC92C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proofErr w:type="spellStart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setTimeout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showSlides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2000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);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// Change image every 2 seconds</w:t>
                      </w:r>
                    </w:p>
                    <w:p w14:paraId="51F5F9D3" w14:textId="6CC5802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Code:</w:t>
      </w:r>
    </w:p>
    <w:p w14:paraId="46972D4F" w14:textId="57741D61" w:rsidR="00D74DE4" w:rsidRDefault="00D74DE4" w:rsidP="00D74DE4">
      <w:r>
        <w:t xml:space="preserve"> </w:t>
      </w:r>
    </w:p>
    <w:p w14:paraId="0AEFBA1A" w14:textId="083078CE" w:rsidR="00D74DE4" w:rsidRPr="00D74DE4" w:rsidRDefault="00D74DE4" w:rsidP="00D74DE4">
      <w:pPr>
        <w:sectPr w:rsidR="00D74DE4" w:rsidRPr="00D74DE4" w:rsidSect="009F588F">
          <w:headerReference w:type="default" r:id="rId15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</w:p>
    <w:p w14:paraId="356F788E" w14:textId="481BD016" w:rsidR="00791EA2" w:rsidRPr="00791EA2" w:rsidRDefault="00791EA2" w:rsidP="00EC620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57AE5C" wp14:editId="7F8FC481">
                <wp:simplePos x="0" y="0"/>
                <wp:positionH relativeFrom="page">
                  <wp:align>center</wp:align>
                </wp:positionH>
                <wp:positionV relativeFrom="paragraph">
                  <wp:posOffset>0</wp:posOffset>
                </wp:positionV>
                <wp:extent cx="5463540" cy="9166860"/>
                <wp:effectExtent l="0" t="0" r="22860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916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155B5A" w14:textId="77777777" w:rsidR="00791EA2" w:rsidRDefault="00791EA2" w:rsidP="00791EA2">
                            <w:r>
                              <w:t>CSS</w:t>
                            </w:r>
                          </w:p>
                          <w:p w14:paraId="395EBC47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508C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0269B6D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box-sizing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: border-box</w:t>
                            </w:r>
                          </w:p>
                          <w:p w14:paraId="2C979DFC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4F94A48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14782FE0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sli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61D168A2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display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: block;</w:t>
                            </w:r>
                          </w:p>
                          <w:p w14:paraId="39A7FAE6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padding-top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40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px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C51208B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4F5A7047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5B92305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/* Slideshow container */</w:t>
                            </w:r>
                          </w:p>
                          <w:p w14:paraId="1254ECDF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.slideshow</w:t>
                            </w:r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-container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{}</w:t>
                            </w:r>
                          </w:p>
                          <w:p w14:paraId="5F0FDF22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7EEFF70F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/* Hide the images by default */</w:t>
                            </w:r>
                          </w:p>
                          <w:p w14:paraId="56E6073D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mySlides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51B094B0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background-color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7F9D"/>
                                <w:sz w:val="21"/>
                                <w:szCs w:val="21"/>
                              </w:rPr>
                              <w:t>#f1f1f1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E45027E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display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: none;</w:t>
                            </w:r>
                          </w:p>
                          <w:p w14:paraId="387DA4D1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4728C84E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02994523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mySlides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A508C"/>
                                <w:sz w:val="21"/>
                                <w:szCs w:val="21"/>
                              </w:rPr>
                              <w:t>img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4CFDF94D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width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%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651D18C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height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500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px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BE0B8C8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object-fit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: cover;</w:t>
                            </w:r>
                          </w:p>
                          <w:p w14:paraId="071DB118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border-radius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px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91F906E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6AF493F7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43DD59ED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.active</w:t>
                            </w:r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1DCFA1DB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dot:hover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41811059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background-color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7F9D"/>
                                <w:sz w:val="21"/>
                                <w:szCs w:val="21"/>
                              </w:rPr>
                              <w:t>#717171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F5CEC3E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7ADFCC0E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76A42480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/* Fading animation */</w:t>
                            </w:r>
                          </w:p>
                          <w:p w14:paraId="1219469A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.fade</w:t>
                            </w:r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6EB63E69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animation-name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: fade;</w:t>
                            </w:r>
                          </w:p>
                          <w:p w14:paraId="60853263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animation-duration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1.5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0EADDB3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7D47FEC8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4E06281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@keyframes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CD162"/>
                                <w:sz w:val="21"/>
                                <w:szCs w:val="21"/>
                              </w:rPr>
                              <w:t>fade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5D3C76FB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from {</w:t>
                            </w:r>
                          </w:p>
                          <w:p w14:paraId="73AD74B7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opacity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.4</w:t>
                            </w:r>
                          </w:p>
                          <w:p w14:paraId="60638225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}</w:t>
                            </w:r>
                          </w:p>
                          <w:p w14:paraId="6484B469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5209FA5B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to {</w:t>
                            </w:r>
                          </w:p>
                          <w:p w14:paraId="63D66992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opacity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</w:t>
                            </w:r>
                          </w:p>
                          <w:p w14:paraId="339CF130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}</w:t>
                            </w:r>
                          </w:p>
                          <w:p w14:paraId="26DD8E8A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765AAFC0" w14:textId="7A32AE0F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7AE5C" id="Text Box 6" o:spid="_x0000_s1027" type="#_x0000_t202" style="position:absolute;margin-left:0;margin-top:0;width:430.2pt;height:721.8pt;z-index:251662336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" fillcolor="white [3201]" strokeweight=".5pt">
                <v:textbox>
                  <w:txbxContent>
                    <w:p w14:paraId="10155B5A" w14:textId="77777777" w:rsidR="00791EA2" w:rsidRDefault="00791EA2" w:rsidP="00791EA2">
                      <w:r>
                        <w:t>CSS</w:t>
                      </w:r>
                    </w:p>
                    <w:p w14:paraId="395EBC47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A508C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0269B6D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box-sizing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: border-box</w:t>
                      </w:r>
                    </w:p>
                    <w:p w14:paraId="2C979DFC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4F94A48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14782FE0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sli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61D168A2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display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: block;</w:t>
                      </w:r>
                    </w:p>
                    <w:p w14:paraId="39A7FAE6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padding-top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40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px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7C51208B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4F5A7047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5B92305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/* Slideshow container */</w:t>
                      </w:r>
                    </w:p>
                    <w:p w14:paraId="1254ECDF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.slideshow</w:t>
                      </w:r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-container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{}</w:t>
                      </w:r>
                    </w:p>
                    <w:p w14:paraId="5F0FDF22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7EEFF70F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/* Hide the images by default */</w:t>
                      </w:r>
                    </w:p>
                    <w:p w14:paraId="56E6073D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mySlides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51B094B0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background-color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7F9D"/>
                          <w:sz w:val="21"/>
                          <w:szCs w:val="21"/>
                        </w:rPr>
                        <w:t>#f1f1f1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7E45027E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display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: none;</w:t>
                      </w:r>
                    </w:p>
                    <w:p w14:paraId="387DA4D1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4728C84E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02994523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mySlides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FA508C"/>
                          <w:sz w:val="21"/>
                          <w:szCs w:val="21"/>
                        </w:rPr>
                        <w:t>img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4CFDF94D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width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%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4651D18C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height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500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px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4BE0B8C8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object-fit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: cover;</w:t>
                      </w:r>
                    </w:p>
                    <w:p w14:paraId="071DB118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border-radius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px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191F906E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6AF493F7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43DD59ED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.active</w:t>
                      </w:r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,</w:t>
                      </w:r>
                    </w:p>
                    <w:p w14:paraId="1DCFA1DB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</w:t>
                      </w:r>
                      <w:proofErr w:type="spellStart"/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dot:hover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41811059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background-color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7F9D"/>
                          <w:sz w:val="21"/>
                          <w:szCs w:val="21"/>
                        </w:rPr>
                        <w:t>#717171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0F5CEC3E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7ADFCC0E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76A42480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/* Fading animation */</w:t>
                      </w:r>
                    </w:p>
                    <w:p w14:paraId="1219469A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.fade</w:t>
                      </w:r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6EB63E69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animation-name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: fade;</w:t>
                      </w:r>
                    </w:p>
                    <w:p w14:paraId="60853263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animation-duration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1.5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70EADDB3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7D47FEC8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4E06281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@keyframes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CD162"/>
                          <w:sz w:val="21"/>
                          <w:szCs w:val="21"/>
                        </w:rPr>
                        <w:t>fade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5D3C76FB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from {</w:t>
                      </w:r>
                    </w:p>
                    <w:p w14:paraId="73AD74B7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opacity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.4</w:t>
                      </w:r>
                    </w:p>
                    <w:p w14:paraId="60638225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}</w:t>
                      </w:r>
                    </w:p>
                    <w:p w14:paraId="6484B469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5209FA5B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to {</w:t>
                      </w:r>
                    </w:p>
                    <w:p w14:paraId="63D66992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opacity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</w:t>
                      </w:r>
                    </w:p>
                    <w:p w14:paraId="339CF130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}</w:t>
                      </w:r>
                    </w:p>
                    <w:p w14:paraId="26DD8E8A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765AAFC0" w14:textId="7A32AE0F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2E2E8CD" w14:textId="7588DA7F" w:rsidR="0056784D" w:rsidRPr="00791EA2" w:rsidRDefault="0056784D" w:rsidP="00791EA2">
      <w:pPr>
        <w:pStyle w:val="Heading1"/>
        <w:spacing w:before="240"/>
        <w:ind w:left="360"/>
        <w:jc w:val="both"/>
        <w:rPr>
          <w:rFonts w:cs="Times New Roman"/>
        </w:rPr>
        <w:sectPr w:rsidR="0056784D" w:rsidRPr="00791EA2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782669D5" w14:textId="4CD2E513" w:rsidR="00791EA2" w:rsidRDefault="00791EA2" w:rsidP="00791EA2">
      <w:pPr>
        <w:pStyle w:val="Heading2"/>
      </w:pPr>
      <w:bookmarkStart w:id="2" w:name="_Toc130448262"/>
      <w:r>
        <w:lastRenderedPageBreak/>
        <w:t xml:space="preserve">2.Đồng </w:t>
      </w:r>
      <w:proofErr w:type="spellStart"/>
      <w:r>
        <w:t>hồ</w:t>
      </w:r>
      <w:proofErr w:type="spellEnd"/>
      <w:r>
        <w:t xml:space="preserve"> countdown</w:t>
      </w:r>
      <w:bookmarkEnd w:id="2"/>
    </w:p>
    <w:p w14:paraId="51AAD7E7" w14:textId="1C548753" w:rsidR="00791EA2" w:rsidRPr="00791EA2" w:rsidRDefault="00791EA2" w:rsidP="00791EA2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0</w:t>
      </w:r>
    </w:p>
    <w:p w14:paraId="1466E387" w14:textId="4675DF2E" w:rsidR="00791EA2" w:rsidRDefault="00791EA2" w:rsidP="00791EA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33D6D1" wp14:editId="06438543">
                <wp:simplePos x="0" y="0"/>
                <wp:positionH relativeFrom="margin">
                  <wp:posOffset>-332105</wp:posOffset>
                </wp:positionH>
                <wp:positionV relativeFrom="paragraph">
                  <wp:posOffset>3247390</wp:posOffset>
                </wp:positionV>
                <wp:extent cx="6057900" cy="5273040"/>
                <wp:effectExtent l="0" t="0" r="19050" b="2286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527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0B359A" w14:textId="4AE27E01" w:rsidR="00791EA2" w:rsidRDefault="00791EA2">
                            <w:r>
                              <w:t>JS</w:t>
                            </w:r>
                          </w:p>
                          <w:p w14:paraId="77895426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// Set the date we're counting down to</w:t>
                            </w:r>
                          </w:p>
                          <w:p w14:paraId="6A6E1E41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countDownDate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new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Date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"July 8, 2023 00:00:00"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getTime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();</w:t>
                            </w:r>
                          </w:p>
                          <w:p w14:paraId="1D8B858C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0C8F0ED9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// Update the count down every 1 second</w:t>
                            </w:r>
                          </w:p>
                          <w:p w14:paraId="67395D2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x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setInterval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function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1EB724C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730A4240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// Get todays date and time</w:t>
                            </w:r>
                          </w:p>
                          <w:p w14:paraId="6B9C834A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now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new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Date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getTime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();</w:t>
                            </w:r>
                          </w:p>
                          <w:p w14:paraId="6E659967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4ABAF76F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 xml:space="preserve">// Find the distance between now </w:t>
                            </w:r>
                            <w:proofErr w:type="spellStart"/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an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 xml:space="preserve"> the</w:t>
                            </w:r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count down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 xml:space="preserve"> date</w:t>
                            </w:r>
                          </w:p>
                          <w:p w14:paraId="01B33046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distance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countDownDate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-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now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24FA3D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544CD0E9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// Time calculations for days, hours, minutes and seconds</w:t>
                            </w:r>
                          </w:p>
                          <w:p w14:paraId="21F763C5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days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distance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/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24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));</w:t>
                            </w:r>
                          </w:p>
                          <w:p w14:paraId="2ABB5056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hours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distance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%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24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))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/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));</w:t>
                            </w:r>
                          </w:p>
                          <w:p w14:paraId="6F05CFED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minutes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distance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%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))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/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));</w:t>
                            </w:r>
                          </w:p>
                          <w:p w14:paraId="4D06AB63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seconds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distance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%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))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/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13E9CB36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0B258CB8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// Display the result in an element with id="demo"</w:t>
                            </w:r>
                          </w:p>
                          <w:p w14:paraId="3A9427DD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document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"demo"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DCBFF2"/>
                                <w:sz w:val="21"/>
                                <w:szCs w:val="21"/>
                              </w:rPr>
                              <w:t>innerHTML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days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"d 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hours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"h "</w:t>
                            </w:r>
                          </w:p>
                          <w:p w14:paraId="60CA2BE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minutes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"m 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seconds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"s 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702A52A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4B872635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 xml:space="preserve">// If the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count down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 xml:space="preserve"> is finished, write some text</w:t>
                            </w:r>
                          </w:p>
                          <w:p w14:paraId="1AD192F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if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distance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&lt;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74FF49FE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clearInterval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x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00C68DB0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document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"demo"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DCBFF2"/>
                                <w:sz w:val="21"/>
                                <w:szCs w:val="21"/>
                              </w:rPr>
                              <w:t>innerHTML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"EXPIRED"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C36488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}</w:t>
                            </w:r>
                          </w:p>
                          <w:p w14:paraId="2988D6E8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},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01A95741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6E08BB2F" w14:textId="77777777" w:rsidR="00791EA2" w:rsidRDefault="00791E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3D6D1" id="Text Box 9" o:spid="_x0000_s1028" type="#_x0000_t202" style="position:absolute;margin-left:-26.15pt;margin-top:255.7pt;width:477pt;height:415.2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" fillcolor="white [3201]" strokeweight=".5pt">
                <v:textbox>
                  <w:txbxContent>
                    <w:p w14:paraId="5B0B359A" w14:textId="4AE27E01" w:rsidR="00791EA2" w:rsidRDefault="00791EA2">
                      <w:r>
                        <w:t>JS</w:t>
                      </w:r>
                    </w:p>
                    <w:p w14:paraId="77895426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// Set the date we're counting down to</w:t>
                      </w:r>
                    </w:p>
                    <w:p w14:paraId="6A6E1E41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countDownDate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new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Date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"July 8, 2023 00:00:00"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getTime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();</w:t>
                      </w:r>
                    </w:p>
                    <w:p w14:paraId="1D8B858C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0C8F0ED9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// Update the count down every 1 second</w:t>
                      </w:r>
                    </w:p>
                    <w:p w14:paraId="67395D2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x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setInterval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function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</w:p>
                    <w:p w14:paraId="1EB724C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730A4240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// Get todays date and time</w:t>
                      </w:r>
                    </w:p>
                    <w:p w14:paraId="6B9C834A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now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new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Date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getTime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();</w:t>
                      </w:r>
                    </w:p>
                    <w:p w14:paraId="6E659967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4ABAF76F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 xml:space="preserve">// Find the distance between now </w:t>
                      </w:r>
                      <w:proofErr w:type="spellStart"/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an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 xml:space="preserve"> the</w:t>
                      </w:r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count down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 xml:space="preserve"> date</w:t>
                      </w:r>
                    </w:p>
                    <w:p w14:paraId="01B33046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distance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countDownDate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-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now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524FA3D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544CD0E9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// Time calculations for days, hours, minutes and seconds</w:t>
                      </w:r>
                    </w:p>
                    <w:p w14:paraId="21F763C5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days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distance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/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24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));</w:t>
                      </w:r>
                    </w:p>
                    <w:p w14:paraId="2ABB5056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hours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distance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%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24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))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/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));</w:t>
                      </w:r>
                    </w:p>
                    <w:p w14:paraId="6F05CFED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minutes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distance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%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))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/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));</w:t>
                      </w:r>
                    </w:p>
                    <w:p w14:paraId="4D06AB63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seconds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distance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%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))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/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);</w:t>
                      </w:r>
                    </w:p>
                    <w:p w14:paraId="13E9CB36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0B258CB8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// Display the result in an element with id="demo"</w:t>
                      </w:r>
                    </w:p>
                    <w:p w14:paraId="3A9427DD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proofErr w:type="spellStart"/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document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getElementById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"demo"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DCBFF2"/>
                          <w:sz w:val="21"/>
                          <w:szCs w:val="21"/>
                        </w:rPr>
                        <w:t>innerHTML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days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"d 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hours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"h "</w:t>
                      </w:r>
                    </w:p>
                    <w:p w14:paraId="60CA2BE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minutes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"m 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seconds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"s 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4702A52A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4B872635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 xml:space="preserve">// If the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count down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 xml:space="preserve"> is finished, write some text</w:t>
                      </w:r>
                    </w:p>
                    <w:p w14:paraId="1AD192F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if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distance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&lt;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</w:p>
                    <w:p w14:paraId="74FF49FE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clearInterval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x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);</w:t>
                      </w:r>
                    </w:p>
                    <w:p w14:paraId="00C68DB0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document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getElementById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"demo"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DCBFF2"/>
                          <w:sz w:val="21"/>
                          <w:szCs w:val="21"/>
                        </w:rPr>
                        <w:t>innerHTML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"EXPIRED"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5C36488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}</w:t>
                      </w:r>
                    </w:p>
                    <w:p w14:paraId="2988D6E8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},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);</w:t>
                      </w:r>
                    </w:p>
                    <w:p w14:paraId="01A95741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6E08BB2F" w14:textId="77777777" w:rsidR="00791EA2" w:rsidRDefault="00791EA2"/>
                  </w:txbxContent>
                </v:textbox>
                <w10:wrap anchorx="margin"/>
              </v:shape>
            </w:pict>
          </mc:Fallback>
        </mc:AlternateContent>
      </w:r>
      <w:r w:rsidRPr="00791EA2">
        <w:rPr>
          <w:noProof/>
        </w:rPr>
        <w:drawing>
          <wp:inline distT="0" distB="0" distL="0" distR="0" wp14:anchorId="2D6EC8C7" wp14:editId="56D32D94">
            <wp:extent cx="5640705" cy="3273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F0C1" w14:textId="0E6551E7" w:rsidR="00791EA2" w:rsidRDefault="00791EA2" w:rsidP="00791EA2"/>
    <w:p w14:paraId="6003BB65" w14:textId="77777777" w:rsidR="00791EA2" w:rsidRDefault="00791EA2">
      <w:r>
        <w:br w:type="page"/>
      </w:r>
    </w:p>
    <w:p w14:paraId="7CA2D8D5" w14:textId="2C5751F0" w:rsidR="00791EA2" w:rsidRDefault="00791EA2" w:rsidP="00791EA2">
      <w:pPr>
        <w:pStyle w:val="Heading2"/>
      </w:pPr>
      <w:bookmarkStart w:id="3" w:name="_Toc130448263"/>
      <w:r>
        <w:lastRenderedPageBreak/>
        <w:t>3.Random SKU</w:t>
      </w:r>
      <w:bookmarkEnd w:id="3"/>
    </w:p>
    <w:p w14:paraId="2CEF1EB5" w14:textId="4A112F1F" w:rsidR="00791EA2" w:rsidRDefault="00791EA2" w:rsidP="00791EA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498B4A" wp14:editId="109FF9EB">
                <wp:simplePos x="0" y="0"/>
                <wp:positionH relativeFrom="column">
                  <wp:posOffset>-60960</wp:posOffset>
                </wp:positionH>
                <wp:positionV relativeFrom="paragraph">
                  <wp:posOffset>577215</wp:posOffset>
                </wp:positionV>
                <wp:extent cx="5295900" cy="2781300"/>
                <wp:effectExtent l="0" t="0" r="1905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278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7FE02A" w14:textId="69C69F6E" w:rsidR="00791EA2" w:rsidRDefault="001477E4">
                            <w:r>
                              <w:t>JS</w:t>
                            </w:r>
                          </w:p>
                          <w:p w14:paraId="6C3B3592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function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randomTwoLettersAndFourDigits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368309F7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letters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String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fromCharCode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65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random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()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26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))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String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fromCharCode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65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random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()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26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));</w:t>
                            </w:r>
                          </w:p>
                          <w:p w14:paraId="5C22202C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digits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random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()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9000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243910DA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return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letters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digits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3C483F02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3AA5F1F7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ids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[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"random-string-1"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"random-string-2"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"random-string-3"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"random-string-4"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"random-string-5"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"random-string-6"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"random-string-7"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"random-string-8"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0B405A17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for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0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;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&lt;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ids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.length</w:t>
                            </w:r>
                            <w:proofErr w:type="spellEnd"/>
                            <w:proofErr w:type="gram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;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++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3ECCD12A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document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ids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]).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DCBFF2"/>
                                <w:sz w:val="21"/>
                                <w:szCs w:val="21"/>
                              </w:rPr>
                              <w:t>innerHTML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randomTwoLettersAndFourDigits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();</w:t>
                            </w:r>
                          </w:p>
                          <w:p w14:paraId="5281038F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03DF3E45" w14:textId="77777777" w:rsidR="001477E4" w:rsidRDefault="001477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98B4A" id="Text Box 10" o:spid="_x0000_s1029" type="#_x0000_t202" style="position:absolute;margin-left:-4.8pt;margin-top:45.45pt;width:417pt;height:21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" fillcolor="white [3201]" strokeweight=".5pt">
                <v:textbox>
                  <w:txbxContent>
                    <w:p w14:paraId="577FE02A" w14:textId="69C69F6E" w:rsidR="00791EA2" w:rsidRDefault="001477E4">
                      <w:r>
                        <w:t>JS</w:t>
                      </w:r>
                    </w:p>
                    <w:p w14:paraId="6C3B3592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function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randomTwoLettersAndFourDigits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</w:p>
                    <w:p w14:paraId="368309F7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r w:rsidRPr="001477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letters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String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fromCharCode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65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random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()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26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))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String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fromCharCode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65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random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()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26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));</w:t>
                      </w:r>
                    </w:p>
                    <w:p w14:paraId="5C22202C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r w:rsidRPr="001477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digits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random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()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9000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);</w:t>
                      </w:r>
                    </w:p>
                    <w:p w14:paraId="243910DA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return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letters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digits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3C483F02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3AA5F1F7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ids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[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"random-string-1"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"random-string-2"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"random-string-3"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"random-string-4"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"random-string-5"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"random-string-6"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"random-string-7"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"random-string-8"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];</w:t>
                      </w:r>
                    </w:p>
                    <w:p w14:paraId="0B405A17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for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1477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0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;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&lt;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ids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.length</w:t>
                      </w:r>
                      <w:proofErr w:type="spellEnd"/>
                      <w:proofErr w:type="gram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;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++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</w:p>
                    <w:p w14:paraId="3ECCD12A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document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getElementById</w:t>
                      </w:r>
                      <w:proofErr w:type="spellEnd"/>
                      <w:proofErr w:type="gram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ids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]).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DCBFF2"/>
                          <w:sz w:val="21"/>
                          <w:szCs w:val="21"/>
                        </w:rPr>
                        <w:t>innerHTML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randomTwoLettersAndFourDigits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();</w:t>
                      </w:r>
                    </w:p>
                    <w:p w14:paraId="5281038F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03DF3E45" w14:textId="77777777" w:rsidR="001477E4" w:rsidRDefault="001477E4"/>
                  </w:txbxContent>
                </v:textbox>
              </v:shape>
            </w:pict>
          </mc:Fallback>
        </mc:AlternateConten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random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4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5D8A5F5E" w14:textId="09A6A3A7" w:rsidR="00791EA2" w:rsidRDefault="001477E4" w:rsidP="00791EA2">
      <w:r>
        <w:t xml:space="preserve"> </w:t>
      </w:r>
    </w:p>
    <w:p w14:paraId="58E0EAC6" w14:textId="479B951B" w:rsidR="001477E4" w:rsidRDefault="001477E4" w:rsidP="00791EA2"/>
    <w:p w14:paraId="36B40B38" w14:textId="341F3817" w:rsidR="001477E4" w:rsidRDefault="001477E4" w:rsidP="00791EA2"/>
    <w:p w14:paraId="2CB78E8B" w14:textId="18E42937" w:rsidR="001477E4" w:rsidRPr="001477E4" w:rsidRDefault="001477E4" w:rsidP="001477E4"/>
    <w:p w14:paraId="040DD7BC" w14:textId="2219F5FB" w:rsidR="001477E4" w:rsidRPr="001477E4" w:rsidRDefault="001477E4" w:rsidP="001477E4"/>
    <w:p w14:paraId="58FE57E1" w14:textId="307E2755" w:rsidR="001477E4" w:rsidRPr="001477E4" w:rsidRDefault="001477E4" w:rsidP="001477E4"/>
    <w:p w14:paraId="72B7C47D" w14:textId="0EF9DCBC" w:rsidR="001477E4" w:rsidRPr="001477E4" w:rsidRDefault="001477E4" w:rsidP="001477E4"/>
    <w:p w14:paraId="2295CC60" w14:textId="67CE3B91" w:rsidR="001477E4" w:rsidRDefault="001477E4" w:rsidP="001477E4"/>
    <w:p w14:paraId="24D0D87A" w14:textId="41FE797C" w:rsidR="001477E4" w:rsidRDefault="001477E4" w:rsidP="001477E4">
      <w:pPr>
        <w:pStyle w:val="Heading2"/>
      </w:pPr>
      <w:bookmarkStart w:id="4" w:name="_Toc130448264"/>
      <w:r>
        <w:t xml:space="preserve">4.Thay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cujc</w:t>
      </w:r>
      <w:bookmarkEnd w:id="4"/>
      <w:proofErr w:type="spellEnd"/>
    </w:p>
    <w:p w14:paraId="5A876AEE" w14:textId="185BE640" w:rsidR="001477E4" w:rsidRDefault="001477E4" w:rsidP="001477E4">
      <w:proofErr w:type="spellStart"/>
      <w:r>
        <w:t>Có</w:t>
      </w:r>
      <w:proofErr w:type="spellEnd"/>
      <w:r>
        <w:t xml:space="preserve"> 2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Large Grid </w:t>
      </w:r>
      <w:proofErr w:type="spellStart"/>
      <w:r>
        <w:t>và</w:t>
      </w:r>
      <w:proofErr w:type="spellEnd"/>
      <w:r>
        <w:t xml:space="preserve"> Small Grid</w:t>
      </w:r>
    </w:p>
    <w:p w14:paraId="189CDB0D" w14:textId="509E0589" w:rsidR="001477E4" w:rsidRDefault="001477E4" w:rsidP="001477E4">
      <w:r w:rsidRPr="001477E4">
        <w:rPr>
          <w:noProof/>
        </w:rPr>
        <w:drawing>
          <wp:inline distT="0" distB="0" distL="0" distR="0" wp14:anchorId="1175D523" wp14:editId="4D0B969E">
            <wp:extent cx="5640705" cy="2996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4650" w14:textId="066CDD4C" w:rsidR="001477E4" w:rsidRDefault="001477E4" w:rsidP="001477E4">
      <w:r w:rsidRPr="001477E4">
        <w:rPr>
          <w:noProof/>
        </w:rPr>
        <w:lastRenderedPageBreak/>
        <w:drawing>
          <wp:inline distT="0" distB="0" distL="0" distR="0" wp14:anchorId="4071BBE2" wp14:editId="51F6DC43">
            <wp:extent cx="5640705" cy="2996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4FC1" w14:textId="57C499B4" w:rsidR="001477E4" w:rsidRDefault="001477E4" w:rsidP="001477E4">
      <w:r>
        <w:t>Code JS</w:t>
      </w:r>
    </w:p>
    <w:p w14:paraId="2C497BA3" w14:textId="44B5FEA1" w:rsidR="008B2D3D" w:rsidRDefault="001477E4" w:rsidP="001477E4">
      <w:r>
        <w:rPr>
          <w:noProof/>
        </w:rPr>
        <w:lastRenderedPageBreak/>
        <w:drawing>
          <wp:inline distT="0" distB="0" distL="0" distR="0" wp14:anchorId="7502209D" wp14:editId="6DAA18A0">
            <wp:extent cx="4742857" cy="8438095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8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2E59" w14:textId="77777777" w:rsidR="008B2D3D" w:rsidRDefault="008B2D3D">
      <w:r>
        <w:br w:type="page"/>
      </w:r>
    </w:p>
    <w:p w14:paraId="38B64D08" w14:textId="3FBAC2F6" w:rsidR="001477E4" w:rsidRDefault="008B2D3D" w:rsidP="001477E4">
      <w:r>
        <w:lastRenderedPageBreak/>
        <w:t>CSS:</w:t>
      </w:r>
    </w:p>
    <w:p w14:paraId="3B4100A0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</w:t>
      </w:r>
      <w:proofErr w:type="gramStart"/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selector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proofErr w:type="gramEnd"/>
    </w:p>
    <w:p w14:paraId="47C1CA1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height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70720D78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width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1291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627BBB3D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padding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40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40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30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3FCAFCBC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float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 left;</w:t>
      </w:r>
    </w:p>
    <w:p w14:paraId="694E8F8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color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7F9D"/>
          <w:sz w:val="21"/>
          <w:szCs w:val="21"/>
        </w:rPr>
        <w:t>#5d5f68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05E47EEB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font-size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14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29E5A72F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}</w:t>
      </w:r>
    </w:p>
    <w:p w14:paraId="6A4B772F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</w:t>
      </w:r>
      <w:proofErr w:type="gramStart"/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proofErr w:type="gramEnd"/>
    </w:p>
    <w:p w14:paraId="6C28405B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proofErr w:type="spellStart"/>
      <w:proofErr w:type="gramStart"/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float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:right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5F39CDAE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width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105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47947855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}</w:t>
      </w:r>
    </w:p>
    <w:p w14:paraId="25D932D7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ul</w:t>
      </w:r>
      <w:proofErr w:type="spell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proofErr w:type="gramEnd"/>
    </w:p>
    <w:p w14:paraId="18803368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width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65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0940D355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float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 right;</w:t>
      </w:r>
    </w:p>
    <w:p w14:paraId="16F82059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position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 relative;</w:t>
      </w:r>
    </w:p>
    <w:p w14:paraId="47FDC036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top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-1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;}</w:t>
      </w:r>
    </w:p>
    <w:p w14:paraId="6CC3B53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  </w:t>
      </w:r>
    </w:p>
    <w:p w14:paraId="2B0B60B6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proofErr w:type="spellStart"/>
      <w:proofErr w:type="gramStart"/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float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:right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6E89F145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width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25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3CF9C506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height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25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550852D1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proofErr w:type="spellStart"/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list-</w:t>
      </w:r>
      <w:proofErr w:type="gramStart"/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style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:none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3B5DFB6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}</w:t>
      </w:r>
    </w:p>
    <w:p w14:paraId="1F81C82E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a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    </w:t>
      </w:r>
    </w:p>
    <w:p w14:paraId="50E93D90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proofErr w:type="spellStart"/>
      <w:proofErr w:type="gramStart"/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display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:block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1EEBA7A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width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25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    </w:t>
      </w:r>
    </w:p>
    <w:p w14:paraId="518AE86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height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25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59020571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background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b/>
          <w:bCs/>
          <w:color w:val="A2C2EB"/>
          <w:sz w:val="21"/>
          <w:szCs w:val="21"/>
        </w:rPr>
        <w:t>url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8B2D3D">
        <w:rPr>
          <w:rFonts w:ascii="Consolas" w:eastAsia="Times New Roman" w:hAnsi="Consolas" w:cs="Times New Roman"/>
          <w:color w:val="FAE8B6"/>
          <w:sz w:val="21"/>
          <w:szCs w:val="21"/>
        </w:rPr>
        <w:t>"https://s3-us-west-2.amazonaws.com/s.cdpn.io/245657/grid-menu.png"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)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gramStart"/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 no</w:t>
      </w:r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-repeat;</w:t>
      </w:r>
    </w:p>
    <w:p w14:paraId="3D9793F9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}</w:t>
      </w:r>
    </w:p>
    <w:p w14:paraId="7B147BB7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.smallGrid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margin-right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7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;}</w:t>
      </w:r>
    </w:p>
    <w:p w14:paraId="5BDB0787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.smallGrid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a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background-position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-33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;}</w:t>
      </w:r>
    </w:p>
    <w:p w14:paraId="7CBC9D2E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.largeGrid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a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background-position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-37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;}</w:t>
      </w:r>
    </w:p>
    <w:p w14:paraId="6AE6F76D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</w:p>
    <w:p w14:paraId="39AF0B68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.smallGrid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a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.active</w:t>
      </w:r>
      <w:proofErr w:type="spell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background-position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;}</w:t>
      </w:r>
    </w:p>
    <w:p w14:paraId="0B556389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.largeGrid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a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.active</w:t>
      </w:r>
      <w:proofErr w:type="spell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background-position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-37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-33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;}</w:t>
      </w:r>
    </w:p>
    <w:p w14:paraId="65D82E92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</w:p>
    <w:p w14:paraId="317F92E6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</w:p>
    <w:p w14:paraId="06333EB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</w:t>
      </w:r>
      <w:proofErr w:type="gramStart"/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grid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 </w:t>
      </w:r>
    </w:p>
    <w:p w14:paraId="76F914E4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width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1335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4CA3740D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position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 absolute;</w:t>
      </w:r>
    </w:p>
    <w:p w14:paraId="35A7EF10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left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340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068B189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height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1200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213A7820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top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180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5B1F2A5B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}</w:t>
      </w:r>
    </w:p>
    <w:p w14:paraId="6DF78090" w14:textId="262FB79E" w:rsidR="00ED4589" w:rsidRDefault="00ED4589" w:rsidP="001477E4"/>
    <w:p w14:paraId="03C865F9" w14:textId="4B17FA79" w:rsidR="00ED4589" w:rsidRDefault="00ED4589" w:rsidP="00ED4589">
      <w:pPr>
        <w:pStyle w:val="Heading1"/>
      </w:pPr>
      <w:r>
        <w:lastRenderedPageBreak/>
        <w:t xml:space="preserve">Animation on </w:t>
      </w:r>
      <w:proofErr w:type="gramStart"/>
      <w:r>
        <w:t>scroll :</w:t>
      </w:r>
      <w:proofErr w:type="gramEnd"/>
    </w:p>
    <w:p w14:paraId="4083A0B8" w14:textId="03C68F83" w:rsidR="00ED4589" w:rsidRDefault="00ED4589" w:rsidP="00ED4589">
      <w:r w:rsidRPr="00ED4589">
        <w:drawing>
          <wp:inline distT="0" distB="0" distL="0" distR="0" wp14:anchorId="737C5A0C" wp14:editId="1FC0B7EB">
            <wp:extent cx="5640705" cy="3055620"/>
            <wp:effectExtent l="0" t="0" r="0" b="0"/>
            <wp:docPr id="179013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305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9595" w14:textId="20323738" w:rsidR="00ED4589" w:rsidRDefault="00ED4589" w:rsidP="00ED4589">
      <w:r w:rsidRPr="00ED4589">
        <w:drawing>
          <wp:inline distT="0" distB="0" distL="0" distR="0" wp14:anchorId="417D2015" wp14:editId="727DD245">
            <wp:extent cx="5640705" cy="3055620"/>
            <wp:effectExtent l="0" t="0" r="0" b="0"/>
            <wp:docPr id="20510399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39980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E257" w14:textId="49607C89" w:rsidR="00ED4589" w:rsidRPr="00ED4589" w:rsidRDefault="00ED4589" w:rsidP="00ED4589">
      <w:r w:rsidRPr="00ED4589">
        <w:lastRenderedPageBreak/>
        <w:drawing>
          <wp:inline distT="0" distB="0" distL="0" distR="0" wp14:anchorId="1596722F" wp14:editId="7C10E0A3">
            <wp:extent cx="5640705" cy="3055620"/>
            <wp:effectExtent l="0" t="0" r="0" b="0"/>
            <wp:docPr id="8492089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08919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589" w:rsidRPr="00ED4589" w:rsidSect="00F50AFB">
      <w:pgSz w:w="11907" w:h="16839" w:code="9"/>
      <w:pgMar w:top="1152" w:right="1152" w:bottom="1152" w:left="1152" w:header="576" w:footer="576" w:gutter="72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8BF53" w14:textId="77777777" w:rsidR="00694745" w:rsidRDefault="00694745" w:rsidP="00C377C7">
      <w:pPr>
        <w:spacing w:after="0" w:line="240" w:lineRule="auto"/>
      </w:pPr>
      <w:r>
        <w:separator/>
      </w:r>
    </w:p>
  </w:endnote>
  <w:endnote w:type="continuationSeparator" w:id="0">
    <w:p w14:paraId="30D9538B" w14:textId="77777777" w:rsidR="00694745" w:rsidRDefault="00694745" w:rsidP="00C37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A43FC" w14:textId="77777777" w:rsidR="00C86DAB" w:rsidRPr="00FB0C1E" w:rsidRDefault="00CD50BA" w:rsidP="00C86DAB">
    <w:pPr>
      <w:tabs>
        <w:tab w:val="left" w:pos="3796"/>
      </w:tabs>
      <w:jc w:val="center"/>
      <w:rPr>
        <w:rFonts w:cs="Times New Roman"/>
        <w:b/>
        <w:i/>
        <w:color w:val="002060"/>
        <w:sz w:val="36"/>
      </w:rPr>
    </w:pPr>
    <w:r w:rsidRPr="00FB0C1E">
      <w:rPr>
        <w:rFonts w:cs="Times New Roman"/>
        <w:b/>
        <w:i/>
        <w:color w:val="002060"/>
        <w:sz w:val="36"/>
      </w:rPr>
      <w:t xml:space="preserve">TP.HCM </w:t>
    </w:r>
    <w:r w:rsidR="00C86DAB">
      <w:rPr>
        <w:rFonts w:cs="Times New Roman"/>
        <w:b/>
        <w:i/>
        <w:color w:val="002060"/>
        <w:sz w:val="36"/>
      </w:rPr>
      <w:t>–</w:t>
    </w:r>
    <w:r w:rsidRPr="00FB0C1E">
      <w:rPr>
        <w:rFonts w:cs="Times New Roman"/>
        <w:b/>
        <w:i/>
        <w:color w:val="002060"/>
        <w:sz w:val="36"/>
      </w:rPr>
      <w:t xml:space="preserve"> 20</w:t>
    </w:r>
    <w:r w:rsidR="00C86DAB">
      <w:rPr>
        <w:rFonts w:cs="Times New Roman"/>
        <w:b/>
        <w:i/>
        <w:color w:val="002060"/>
        <w:sz w:val="36"/>
      </w:rPr>
      <w:t>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156F9" w14:textId="4E5911C6" w:rsidR="00CD50BA" w:rsidRPr="00F50AFB" w:rsidRDefault="00D74DE4" w:rsidP="00F50AFB">
    <w:pPr>
      <w:pStyle w:val="Footer"/>
      <w:pBdr>
        <w:top w:val="dotDash" w:sz="8" w:space="1" w:color="auto"/>
      </w:pBdr>
      <w:tabs>
        <w:tab w:val="clear" w:pos="9360"/>
        <w:tab w:val="right" w:pos="8910"/>
      </w:tabs>
    </w:pPr>
    <w:r>
      <w:rPr>
        <w:i/>
      </w:rPr>
      <w:t>Com1043</w:t>
    </w:r>
    <w:r w:rsidR="00CD50BA">
      <w:rPr>
        <w:i/>
      </w:rPr>
      <w:tab/>
    </w:r>
    <w:r w:rsidR="00CD50BA">
      <w:rPr>
        <w:i/>
      </w:rPr>
      <w:tab/>
    </w:r>
    <w:r w:rsidR="00CD50BA" w:rsidRPr="006E7908">
      <w:rPr>
        <w:i/>
      </w:rPr>
      <w:t xml:space="preserve">Trang </w:t>
    </w:r>
    <w:sdt>
      <w:sdtPr>
        <w:id w:val="156898778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CD50BA">
          <w:fldChar w:fldCharType="begin"/>
        </w:r>
        <w:r w:rsidR="00CD50BA">
          <w:instrText xml:space="preserve"> PAGE   \* MERGEFORMAT </w:instrText>
        </w:r>
        <w:r w:rsidR="00CD50BA">
          <w:fldChar w:fldCharType="separate"/>
        </w:r>
        <w:r w:rsidR="0051674F">
          <w:rPr>
            <w:noProof/>
          </w:rPr>
          <w:t>4</w:t>
        </w:r>
        <w:r w:rsidR="00CD50BA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16A9C" w14:textId="77777777" w:rsidR="00694745" w:rsidRDefault="00694745" w:rsidP="00C377C7">
      <w:pPr>
        <w:spacing w:after="0" w:line="240" w:lineRule="auto"/>
      </w:pPr>
      <w:r>
        <w:separator/>
      </w:r>
    </w:p>
  </w:footnote>
  <w:footnote w:type="continuationSeparator" w:id="0">
    <w:p w14:paraId="60D13AD0" w14:textId="77777777" w:rsidR="00694745" w:rsidRDefault="00694745" w:rsidP="00C37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4EB00" w14:textId="77777777" w:rsidR="00CD50BA" w:rsidRPr="00C377C7" w:rsidRDefault="00CD50BA" w:rsidP="00C377C7">
    <w:pPr>
      <w:tabs>
        <w:tab w:val="right" w:pos="10350"/>
      </w:tabs>
      <w:ind w:right="27"/>
      <w:rPr>
        <w:b/>
      </w:rPr>
    </w:pPr>
    <w:r>
      <w:rPr>
        <w:b/>
        <w:color w:val="4F81BD" w:themeColor="accent1"/>
        <w:sz w:val="5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A34B5" w14:textId="77777777" w:rsidR="00CD50BA" w:rsidRPr="0069613F" w:rsidRDefault="00CD50BA" w:rsidP="00F50AFB">
    <w:pPr>
      <w:pStyle w:val="Header"/>
      <w:pBdr>
        <w:bottom w:val="dotDash" w:sz="8" w:space="1" w:color="auto"/>
      </w:pBdr>
      <w:tabs>
        <w:tab w:val="clear" w:pos="9360"/>
        <w:tab w:val="right" w:pos="8640"/>
      </w:tabs>
    </w:pPr>
    <w:r>
      <w:t>20-ps123456</w:t>
    </w:r>
    <w:r w:rsidRPr="00472185">
      <w:t>-</w:t>
    </w:r>
    <w:r>
      <w:t xml:space="preserve">Nguyễn </w:t>
    </w:r>
    <w:proofErr w:type="spellStart"/>
    <w:r>
      <w:t>Thị</w:t>
    </w:r>
    <w:proofErr w:type="spellEnd"/>
    <w:r>
      <w:t xml:space="preserve"> </w:t>
    </w:r>
    <w:proofErr w:type="spellStart"/>
    <w:r>
      <w:t>Đỗ</w:t>
    </w:r>
    <w:proofErr w:type="spellEnd"/>
    <w:r>
      <w:t xml:space="preserve"> </w:t>
    </w:r>
    <w:proofErr w:type="spellStart"/>
    <w:r>
      <w:t>Quyên</w:t>
    </w:r>
    <w:proofErr w:type="spellEnd"/>
    <w:r>
      <w:tab/>
    </w:r>
    <w:r>
      <w:tab/>
    </w:r>
    <w:proofErr w:type="spellStart"/>
    <w:r>
      <w:t>Lớp</w:t>
    </w:r>
    <w:proofErr w:type="spellEnd"/>
    <w:r>
      <w:t>: CP18202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53E85" w14:textId="034DD389" w:rsidR="00C86DAB" w:rsidRPr="0051674F" w:rsidRDefault="00D74DE4" w:rsidP="0051674F">
    <w:pPr>
      <w:pStyle w:val="Footer"/>
      <w:pBdr>
        <w:bottom w:val="dotDash" w:sz="4" w:space="1" w:color="auto"/>
      </w:pBdr>
      <w:tabs>
        <w:tab w:val="clear" w:pos="4680"/>
        <w:tab w:val="clear" w:pos="9360"/>
        <w:tab w:val="right" w:pos="8910"/>
      </w:tabs>
      <w:ind w:right="63"/>
      <w:rPr>
        <w:i/>
      </w:rPr>
    </w:pPr>
    <w:r>
      <w:rPr>
        <w:i/>
      </w:rPr>
      <w:t>PS33100 – Phạm Văn Hiếu</w:t>
    </w:r>
    <w:r w:rsidR="00C86DAB" w:rsidRPr="0051674F">
      <w:rPr>
        <w:i/>
      </w:rPr>
      <w:tab/>
      <w:t>Lớp:</w:t>
    </w:r>
    <w:r>
      <w:rPr>
        <w:i/>
      </w:rPr>
      <w:t>IT-18317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F28A9"/>
    <w:multiLevelType w:val="hybridMultilevel"/>
    <w:tmpl w:val="80D01E5C"/>
    <w:lvl w:ilvl="0" w:tplc="0409000F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069D6563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246A8D"/>
    <w:multiLevelType w:val="hybridMultilevel"/>
    <w:tmpl w:val="CC24084C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54BD0"/>
    <w:multiLevelType w:val="hybridMultilevel"/>
    <w:tmpl w:val="4AB8D1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A20522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16D9B"/>
    <w:multiLevelType w:val="hybridMultilevel"/>
    <w:tmpl w:val="A2EA95CA"/>
    <w:lvl w:ilvl="0" w:tplc="BD088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B23F11"/>
    <w:multiLevelType w:val="hybridMultilevel"/>
    <w:tmpl w:val="442E17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579C0"/>
    <w:multiLevelType w:val="hybridMultilevel"/>
    <w:tmpl w:val="10B8AB6E"/>
    <w:lvl w:ilvl="0" w:tplc="96908648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A014A6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547E1B"/>
    <w:multiLevelType w:val="hybridMultilevel"/>
    <w:tmpl w:val="41863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C320D9"/>
    <w:multiLevelType w:val="hybridMultilevel"/>
    <w:tmpl w:val="9410B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5B559A"/>
    <w:multiLevelType w:val="hybridMultilevel"/>
    <w:tmpl w:val="244A9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46338E"/>
    <w:multiLevelType w:val="hybridMultilevel"/>
    <w:tmpl w:val="8DFC7E46"/>
    <w:lvl w:ilvl="0" w:tplc="A428179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624B4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EB5779"/>
    <w:multiLevelType w:val="hybridMultilevel"/>
    <w:tmpl w:val="07406F40"/>
    <w:lvl w:ilvl="0" w:tplc="5816A0E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B1B70"/>
    <w:multiLevelType w:val="hybridMultilevel"/>
    <w:tmpl w:val="8CA40C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740932"/>
    <w:multiLevelType w:val="hybridMultilevel"/>
    <w:tmpl w:val="03D8D4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E5083A"/>
    <w:multiLevelType w:val="hybridMultilevel"/>
    <w:tmpl w:val="28A6B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3128839">
    <w:abstractNumId w:val="16"/>
  </w:num>
  <w:num w:numId="2" w16cid:durableId="884102501">
    <w:abstractNumId w:val="2"/>
  </w:num>
  <w:num w:numId="3" w16cid:durableId="1521822551">
    <w:abstractNumId w:val="8"/>
  </w:num>
  <w:num w:numId="4" w16cid:durableId="1903248123">
    <w:abstractNumId w:val="11"/>
  </w:num>
  <w:num w:numId="5" w16cid:durableId="558587974">
    <w:abstractNumId w:val="7"/>
  </w:num>
  <w:num w:numId="6" w16cid:durableId="1541160895">
    <w:abstractNumId w:val="4"/>
  </w:num>
  <w:num w:numId="7" w16cid:durableId="1469203939">
    <w:abstractNumId w:val="17"/>
  </w:num>
  <w:num w:numId="8" w16cid:durableId="1948467264">
    <w:abstractNumId w:val="0"/>
  </w:num>
  <w:num w:numId="9" w16cid:durableId="1912234591">
    <w:abstractNumId w:val="10"/>
  </w:num>
  <w:num w:numId="10" w16cid:durableId="1917086701">
    <w:abstractNumId w:val="15"/>
  </w:num>
  <w:num w:numId="11" w16cid:durableId="324094058">
    <w:abstractNumId w:val="1"/>
  </w:num>
  <w:num w:numId="12" w16cid:durableId="1595868113">
    <w:abstractNumId w:val="14"/>
  </w:num>
  <w:num w:numId="13" w16cid:durableId="1373767745">
    <w:abstractNumId w:val="9"/>
  </w:num>
  <w:num w:numId="14" w16cid:durableId="1237714960">
    <w:abstractNumId w:val="3"/>
  </w:num>
  <w:num w:numId="15" w16cid:durableId="80958350">
    <w:abstractNumId w:val="5"/>
  </w:num>
  <w:num w:numId="16" w16cid:durableId="1012995266">
    <w:abstractNumId w:val="18"/>
  </w:num>
  <w:num w:numId="17" w16cid:durableId="2113893909">
    <w:abstractNumId w:val="6"/>
  </w:num>
  <w:num w:numId="18" w16cid:durableId="520441068">
    <w:abstractNumId w:val="12"/>
  </w:num>
  <w:num w:numId="19" w16cid:durableId="31876958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FD7"/>
    <w:rsid w:val="00023AC8"/>
    <w:rsid w:val="00053555"/>
    <w:rsid w:val="00054872"/>
    <w:rsid w:val="00096A6C"/>
    <w:rsid w:val="000B0A83"/>
    <w:rsid w:val="000C15CB"/>
    <w:rsid w:val="000F2D81"/>
    <w:rsid w:val="0013670A"/>
    <w:rsid w:val="00140D04"/>
    <w:rsid w:val="001477E4"/>
    <w:rsid w:val="00150736"/>
    <w:rsid w:val="00160EF8"/>
    <w:rsid w:val="00164ECF"/>
    <w:rsid w:val="00170EEA"/>
    <w:rsid w:val="001A123F"/>
    <w:rsid w:val="001D0D2B"/>
    <w:rsid w:val="002023FF"/>
    <w:rsid w:val="00265F3F"/>
    <w:rsid w:val="00272C69"/>
    <w:rsid w:val="002A480E"/>
    <w:rsid w:val="002C1121"/>
    <w:rsid w:val="002C1156"/>
    <w:rsid w:val="002C7A9C"/>
    <w:rsid w:val="002D3BBE"/>
    <w:rsid w:val="002F29E1"/>
    <w:rsid w:val="00327B7E"/>
    <w:rsid w:val="0035392A"/>
    <w:rsid w:val="00373DC9"/>
    <w:rsid w:val="00377757"/>
    <w:rsid w:val="003938DA"/>
    <w:rsid w:val="00425F23"/>
    <w:rsid w:val="00472185"/>
    <w:rsid w:val="004C64CC"/>
    <w:rsid w:val="004D5BB9"/>
    <w:rsid w:val="004E4FD7"/>
    <w:rsid w:val="004F2C96"/>
    <w:rsid w:val="004F3AB7"/>
    <w:rsid w:val="0051674F"/>
    <w:rsid w:val="00540607"/>
    <w:rsid w:val="0055484F"/>
    <w:rsid w:val="00563DBA"/>
    <w:rsid w:val="0056784D"/>
    <w:rsid w:val="00567B15"/>
    <w:rsid w:val="005770CD"/>
    <w:rsid w:val="00577C23"/>
    <w:rsid w:val="00592AB0"/>
    <w:rsid w:val="005B494A"/>
    <w:rsid w:val="005D36E9"/>
    <w:rsid w:val="00602150"/>
    <w:rsid w:val="00612E99"/>
    <w:rsid w:val="00635106"/>
    <w:rsid w:val="00680A04"/>
    <w:rsid w:val="00694745"/>
    <w:rsid w:val="0069613F"/>
    <w:rsid w:val="006B261B"/>
    <w:rsid w:val="006D1A35"/>
    <w:rsid w:val="006D75A2"/>
    <w:rsid w:val="006F439C"/>
    <w:rsid w:val="00720980"/>
    <w:rsid w:val="00762DB8"/>
    <w:rsid w:val="00771D76"/>
    <w:rsid w:val="0078266C"/>
    <w:rsid w:val="00783A2E"/>
    <w:rsid w:val="00791EA2"/>
    <w:rsid w:val="007A5F43"/>
    <w:rsid w:val="007E4CA3"/>
    <w:rsid w:val="007F4769"/>
    <w:rsid w:val="00860E1C"/>
    <w:rsid w:val="008931BD"/>
    <w:rsid w:val="008B2D3D"/>
    <w:rsid w:val="008B51E5"/>
    <w:rsid w:val="008F37FA"/>
    <w:rsid w:val="00923DA2"/>
    <w:rsid w:val="009E46A8"/>
    <w:rsid w:val="009F588F"/>
    <w:rsid w:val="00A158D6"/>
    <w:rsid w:val="00A3020B"/>
    <w:rsid w:val="00A413BC"/>
    <w:rsid w:val="00A469B8"/>
    <w:rsid w:val="00A50FC4"/>
    <w:rsid w:val="00A731E4"/>
    <w:rsid w:val="00A91638"/>
    <w:rsid w:val="00A97216"/>
    <w:rsid w:val="00AA168B"/>
    <w:rsid w:val="00AA5A37"/>
    <w:rsid w:val="00AC527B"/>
    <w:rsid w:val="00AE538A"/>
    <w:rsid w:val="00B1647C"/>
    <w:rsid w:val="00B54662"/>
    <w:rsid w:val="00B54E3A"/>
    <w:rsid w:val="00B80E8A"/>
    <w:rsid w:val="00B824D6"/>
    <w:rsid w:val="00BA0751"/>
    <w:rsid w:val="00BA1265"/>
    <w:rsid w:val="00BC6274"/>
    <w:rsid w:val="00BC6D0C"/>
    <w:rsid w:val="00BF418D"/>
    <w:rsid w:val="00C06B51"/>
    <w:rsid w:val="00C1301E"/>
    <w:rsid w:val="00C275F3"/>
    <w:rsid w:val="00C377C7"/>
    <w:rsid w:val="00C55CA5"/>
    <w:rsid w:val="00C56350"/>
    <w:rsid w:val="00C63C04"/>
    <w:rsid w:val="00C86DAB"/>
    <w:rsid w:val="00CC7622"/>
    <w:rsid w:val="00CD2AAE"/>
    <w:rsid w:val="00CD50BA"/>
    <w:rsid w:val="00CE6A8C"/>
    <w:rsid w:val="00D00337"/>
    <w:rsid w:val="00D21CE5"/>
    <w:rsid w:val="00D517E6"/>
    <w:rsid w:val="00D56DD0"/>
    <w:rsid w:val="00D74DE4"/>
    <w:rsid w:val="00D77893"/>
    <w:rsid w:val="00D8114F"/>
    <w:rsid w:val="00D85364"/>
    <w:rsid w:val="00DB5E26"/>
    <w:rsid w:val="00DC68FE"/>
    <w:rsid w:val="00DD6BFC"/>
    <w:rsid w:val="00DE6392"/>
    <w:rsid w:val="00DE6BA1"/>
    <w:rsid w:val="00DF0241"/>
    <w:rsid w:val="00DF4D56"/>
    <w:rsid w:val="00DF7AF0"/>
    <w:rsid w:val="00E16291"/>
    <w:rsid w:val="00E16CC0"/>
    <w:rsid w:val="00E24F89"/>
    <w:rsid w:val="00E424F2"/>
    <w:rsid w:val="00E60FE8"/>
    <w:rsid w:val="00E66CF8"/>
    <w:rsid w:val="00E87414"/>
    <w:rsid w:val="00E92346"/>
    <w:rsid w:val="00E94AA5"/>
    <w:rsid w:val="00E9573B"/>
    <w:rsid w:val="00EC50B7"/>
    <w:rsid w:val="00EC59FC"/>
    <w:rsid w:val="00EC620B"/>
    <w:rsid w:val="00ED4589"/>
    <w:rsid w:val="00F21176"/>
    <w:rsid w:val="00F3204D"/>
    <w:rsid w:val="00F50AFB"/>
    <w:rsid w:val="00F77B3E"/>
    <w:rsid w:val="00FA0E3E"/>
    <w:rsid w:val="00FB0C1E"/>
    <w:rsid w:val="00FC04B8"/>
    <w:rsid w:val="00FD4AC6"/>
    <w:rsid w:val="00FE2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D2868"/>
  <w15:docId w15:val="{FE9EDA95-D751-4376-9D79-3809B2DD0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7C7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2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A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7C7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C377C7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7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7C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7C7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16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16291"/>
    <w:pPr>
      <w:spacing w:before="120" w:after="120"/>
      <w:outlineLvl w:val="9"/>
    </w:pPr>
    <w:rPr>
      <w:rFonts w:ascii="Times New Roman" w:hAnsi="Times New Roman"/>
      <w:color w:val="auto"/>
      <w:sz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56DD0"/>
    <w:pPr>
      <w:tabs>
        <w:tab w:val="right" w:leader="dot" w:pos="8820"/>
      </w:tabs>
      <w:spacing w:before="200" w:after="100"/>
      <w:ind w:left="720" w:hanging="720"/>
    </w:pPr>
    <w:rPr>
      <w:rFonts w:ascii="Tahoma" w:hAnsi="Tahoma"/>
      <w:sz w:val="22"/>
    </w:rPr>
  </w:style>
  <w:style w:type="character" w:styleId="Hyperlink">
    <w:name w:val="Hyperlink"/>
    <w:basedOn w:val="DefaultParagraphFont"/>
    <w:uiPriority w:val="99"/>
    <w:unhideWhenUsed/>
    <w:rsid w:val="00E162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DD0"/>
    <w:pPr>
      <w:spacing w:before="200" w:after="0"/>
      <w:ind w:left="720" w:hanging="720"/>
      <w:contextualSpacing/>
    </w:pPr>
    <w:rPr>
      <w:rFonts w:ascii="Tahoma" w:hAnsi="Tahoma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83A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8741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0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5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5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9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4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4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PT\Mon_Lop\CoSoDuLieuFPT\Quy&#234;n\Template%20bao%20cao%20La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5715C0-9177-4233-9D10-90539AB86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bao cao Lab</Template>
  <TotalTime>30</TotalTime>
  <Pages>11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Phạm Văn Hiếu</cp:lastModifiedBy>
  <cp:revision>3</cp:revision>
  <dcterms:created xsi:type="dcterms:W3CDTF">2023-03-28T00:46:00Z</dcterms:created>
  <dcterms:modified xsi:type="dcterms:W3CDTF">2023-04-07T01:38:00Z</dcterms:modified>
</cp:coreProperties>
</file>