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DB3A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4B26D99" wp14:editId="1C233D8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EFB5D2D" wp14:editId="5C323C9F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595426CC" w14:textId="62553623" w:rsidR="00592AB0" w:rsidRPr="00D74DE4" w:rsidRDefault="00D74DE4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  <w:lang w:val="vi-VN"/>
        </w:rPr>
      </w:pPr>
      <w:r>
        <w:rPr>
          <w:rFonts w:cs="Times New Roman"/>
          <w:b/>
          <w:color w:val="002060"/>
          <w:sz w:val="72"/>
          <w:szCs w:val="50"/>
          <w:lang w:val="vi-VN"/>
        </w:rPr>
        <w:t>JAVASCRIPT</w:t>
      </w:r>
    </w:p>
    <w:p w14:paraId="0C613B13" w14:textId="1B60BC10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C620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Assignment </w:t>
      </w:r>
    </w:p>
    <w:p w14:paraId="09240F03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4760A807" w14:textId="16FE6518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Mã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số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  <w:lang w:val="vi-VN"/>
        </w:rPr>
        <w:t>PS</w:t>
      </w:r>
      <w:r w:rsidR="00D74DE4">
        <w:rPr>
          <w:rFonts w:cs="Times New Roman"/>
          <w:sz w:val="32"/>
        </w:rPr>
        <w:t>33100</w:t>
      </w:r>
    </w:p>
    <w:p w14:paraId="621AE863" w14:textId="1E371B9B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Họ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tên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proofErr w:type="spellStart"/>
      <w:r w:rsidR="00D74DE4">
        <w:rPr>
          <w:rFonts w:cs="Times New Roman"/>
          <w:sz w:val="32"/>
          <w:lang w:val="vi-VN"/>
        </w:rPr>
        <w:t>Ph</w:t>
      </w:r>
      <w:r w:rsidR="00D74DE4">
        <w:rPr>
          <w:rFonts w:cs="Times New Roman"/>
          <w:sz w:val="32"/>
        </w:rPr>
        <w:t>ạm</w:t>
      </w:r>
      <w:proofErr w:type="spellEnd"/>
      <w:r w:rsidR="00D74DE4">
        <w:rPr>
          <w:rFonts w:cs="Times New Roman"/>
          <w:sz w:val="32"/>
        </w:rPr>
        <w:t xml:space="preserve"> Văn Hiếu</w:t>
      </w:r>
    </w:p>
    <w:p w14:paraId="3D52019F" w14:textId="02B21799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Lớp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</w:rPr>
        <w:t>IT-18317</w:t>
      </w:r>
    </w:p>
    <w:p w14:paraId="0E14FA92" w14:textId="58B8E8B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Giảng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hướng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dẫn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>:</w:t>
      </w:r>
      <w:r w:rsidR="00472185" w:rsidRPr="002C1121">
        <w:rPr>
          <w:rFonts w:cs="Times New Roman"/>
          <w:sz w:val="32"/>
        </w:rPr>
        <w:tab/>
      </w:r>
      <w:proofErr w:type="spellStart"/>
      <w:r w:rsidR="004E4FD7">
        <w:rPr>
          <w:rFonts w:cs="Times New Roman"/>
          <w:sz w:val="32"/>
        </w:rPr>
        <w:t>Đặng</w:t>
      </w:r>
      <w:proofErr w:type="spellEnd"/>
      <w:r w:rsidR="004E4FD7">
        <w:rPr>
          <w:rFonts w:cs="Times New Roman"/>
          <w:sz w:val="32"/>
        </w:rPr>
        <w:t xml:space="preserve"> </w:t>
      </w:r>
      <w:proofErr w:type="spellStart"/>
      <w:r w:rsidR="004E4FD7">
        <w:rPr>
          <w:rFonts w:cs="Times New Roman"/>
          <w:sz w:val="32"/>
        </w:rPr>
        <w:t>Thị</w:t>
      </w:r>
      <w:proofErr w:type="spellEnd"/>
      <w:r w:rsidR="004E4FD7">
        <w:rPr>
          <w:rFonts w:cs="Times New Roman"/>
          <w:sz w:val="32"/>
        </w:rPr>
        <w:t xml:space="preserve"> Hà</w:t>
      </w:r>
    </w:p>
    <w:p w14:paraId="55DD634B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29370D30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4001B537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1C91E376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23CFEF99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27903A" w14:textId="77777777" w:rsidR="002023FF" w:rsidRDefault="002023FF">
          <w:pPr>
            <w:pStyle w:val="TOCHeading"/>
          </w:pPr>
          <w:r>
            <w:t>Contents</w:t>
          </w:r>
        </w:p>
        <w:p w14:paraId="189EC965" w14:textId="164ADB05" w:rsidR="00EC620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48260" w:history="1"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EC620B">
              <w:rPr>
                <w:rFonts w:asciiTheme="minorHAnsi" w:eastAsiaTheme="minorEastAsia" w:hAnsiTheme="minorHAnsi"/>
                <w:noProof/>
              </w:rPr>
              <w:tab/>
            </w:r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Các chức năng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_Toc130448260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EA0DF84" w14:textId="39112E33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1" w:history="1">
            <w:r w:rsidR="00EC620B" w:rsidRPr="00F1240D">
              <w:rPr>
                <w:rStyle w:val="Hyperlink"/>
                <w:noProof/>
              </w:rPr>
              <w:t>1.Slider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_Toc130448261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CAB8ACB" w14:textId="63E71EBA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2" w:history="1">
            <w:r w:rsidR="00EC620B" w:rsidRPr="00F1240D">
              <w:rPr>
                <w:rStyle w:val="Hyperlink"/>
                <w:noProof/>
              </w:rPr>
              <w:t>2.Đồng hồ countdown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_Toc130448262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5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7BF85E4A" w14:textId="41108496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3" w:history="1">
            <w:r w:rsidR="00EC620B" w:rsidRPr="00F1240D">
              <w:rPr>
                <w:rStyle w:val="Hyperlink"/>
                <w:noProof/>
              </w:rPr>
              <w:t>3.Random SKU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_Toc130448263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02464734" w14:textId="5A3375AD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4" w:history="1">
            <w:r w:rsidR="00EC620B" w:rsidRPr="00F1240D">
              <w:rPr>
                <w:rStyle w:val="Hyperlink"/>
                <w:noProof/>
              </w:rPr>
              <w:t>4.Thay đổi bố cujc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_Toc130448264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681A671F" w14:textId="5D26555A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57F2EED2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64E8E93D" w14:textId="77777777" w:rsidR="00CD2AAE" w:rsidRDefault="00D74DE4" w:rsidP="00D74DE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  <w:sz w:val="32"/>
          <w:szCs w:val="32"/>
        </w:rPr>
      </w:pPr>
      <w:bookmarkStart w:id="0" w:name="_Toc130448260"/>
      <w:r w:rsidRPr="00D74DE4">
        <w:rPr>
          <w:rFonts w:ascii="Times New Roman" w:hAnsi="Times New Roman" w:cs="Times New Roman"/>
          <w:noProof/>
          <w:sz w:val="32"/>
          <w:szCs w:val="32"/>
        </w:rPr>
        <w:lastRenderedPageBreak/>
        <w:t>Các chức năng</w:t>
      </w:r>
      <w:bookmarkEnd w:id="0"/>
    </w:p>
    <w:p w14:paraId="33A720D8" w14:textId="77777777" w:rsidR="00D74DE4" w:rsidRDefault="00D74DE4" w:rsidP="00D74DE4"/>
    <w:p w14:paraId="596D8C36" w14:textId="479F8E66" w:rsidR="00D74DE4" w:rsidRDefault="00D74DE4" w:rsidP="00D74DE4">
      <w:pPr>
        <w:pStyle w:val="Heading2"/>
      </w:pPr>
      <w:bookmarkStart w:id="1" w:name="_Toc130448261"/>
      <w:r>
        <w:t>1.</w:t>
      </w:r>
      <w:r w:rsidR="00791EA2">
        <w:t>Slider</w:t>
      </w:r>
      <w:bookmarkEnd w:id="1"/>
    </w:p>
    <w:p w14:paraId="197CEC11" w14:textId="12602A97" w:rsidR="00D74DE4" w:rsidRDefault="00791EA2" w:rsidP="00D74DE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slider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transition </w:t>
      </w:r>
      <w:proofErr w:type="spellStart"/>
      <w:r>
        <w:t>là</w:t>
      </w:r>
      <w:proofErr w:type="spellEnd"/>
      <w:r>
        <w:t xml:space="preserve"> fade </w:t>
      </w:r>
    </w:p>
    <w:p w14:paraId="52965F78" w14:textId="2CCC040A" w:rsidR="00D74DE4" w:rsidRDefault="00D74DE4" w:rsidP="00D74DE4">
      <w:r w:rsidRPr="00D74DE4">
        <w:rPr>
          <w:noProof/>
        </w:rPr>
        <w:drawing>
          <wp:inline distT="0" distB="0" distL="0" distR="0" wp14:anchorId="271BE8FE" wp14:editId="59D0DDF5">
            <wp:extent cx="5955030" cy="26301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5C6C" w14:textId="692A1F5C" w:rsidR="00D74DE4" w:rsidRDefault="00791EA2" w:rsidP="00D74DE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4CC55A" wp14:editId="2E539AD1">
                <wp:simplePos x="0" y="0"/>
                <wp:positionH relativeFrom="margin">
                  <wp:posOffset>-30480</wp:posOffset>
                </wp:positionH>
                <wp:positionV relativeFrom="paragraph">
                  <wp:posOffset>368935</wp:posOffset>
                </wp:positionV>
                <wp:extent cx="5814060" cy="2910840"/>
                <wp:effectExtent l="0" t="0" r="1524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291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0B934" w14:textId="6B11F310" w:rsidR="00D74DE4" w:rsidRDefault="00D74DE4">
                            <w:r>
                              <w:t>JS</w:t>
                            </w:r>
                          </w:p>
                          <w:p w14:paraId="3006A405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9CF0EB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7742D1D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F398EF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23EFC2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5BB98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getElementsByClassName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AE9890B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6C3B67C0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"none"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E081B3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580937E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4B20C0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&gt;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D845F7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"block"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A4EC92C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setTimeout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2000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Change image every 2 seconds</w:t>
                            </w:r>
                          </w:p>
                          <w:p w14:paraId="51F5F9D3" w14:textId="6CC5802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CC55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2.4pt;margin-top:29.05pt;width:457.8pt;height:229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" fillcolor="white [3201]" strokeweight=".5pt">
                <v:textbox>
                  <w:txbxContent>
                    <w:p w14:paraId="5180B934" w14:textId="6B11F310" w:rsidR="00D74DE4" w:rsidRDefault="00D74DE4">
                      <w:r>
                        <w:t>JS</w:t>
                      </w:r>
                    </w:p>
                    <w:p w14:paraId="3006A405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9CF0EB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67742D1D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F398EF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23EFC2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55BB98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getElementsByClassName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7AE9890B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6C3B67C0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"none"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E081B3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580937E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4B20C0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&gt;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D845F7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"block"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A4EC92C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setTimeout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2000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);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Change image every 2 seconds</w:t>
                      </w:r>
                    </w:p>
                    <w:p w14:paraId="51F5F9D3" w14:textId="6CC5802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6972D4F" w14:textId="57741D61" w:rsidR="00D74DE4" w:rsidRDefault="00D74DE4" w:rsidP="00D74DE4">
      <w:r>
        <w:t xml:space="preserve"> </w:t>
      </w:r>
    </w:p>
    <w:p w14:paraId="0AEFBA1A" w14:textId="083078CE" w:rsidR="00D74DE4" w:rsidRPr="00D74DE4" w:rsidRDefault="00D74DE4" w:rsidP="00D74DE4">
      <w:pPr>
        <w:sectPr w:rsidR="00D74DE4" w:rsidRPr="00D74DE4" w:rsidSect="009F588F">
          <w:headerReference w:type="default" r:id="rId15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56F788E" w14:textId="481BD016" w:rsidR="00791EA2" w:rsidRPr="00791EA2" w:rsidRDefault="00791EA2" w:rsidP="00EC62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7AE5C" wp14:editId="7F8FC481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5463540" cy="9166860"/>
                <wp:effectExtent l="0" t="0" r="2286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916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55B5A" w14:textId="77777777" w:rsidR="00791EA2" w:rsidRDefault="00791EA2" w:rsidP="00791EA2">
                            <w:r>
                              <w:t>CSS</w:t>
                            </w:r>
                          </w:p>
                          <w:p w14:paraId="395EBC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0269B6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box-sizing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border-box</w:t>
                            </w:r>
                          </w:p>
                          <w:p w14:paraId="2C979DF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94A4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14782FE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sli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1D168A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block;</w:t>
                            </w:r>
                          </w:p>
                          <w:p w14:paraId="39A7FAE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padding-top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40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C51208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5A70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B92305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Slideshow container */</w:t>
                            </w:r>
                          </w:p>
                          <w:p w14:paraId="1254ECD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.slideshow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-container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{}</w:t>
                            </w:r>
                          </w:p>
                          <w:p w14:paraId="5F0FDF2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EEFF70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Hide the images by default */</w:t>
                            </w:r>
                          </w:p>
                          <w:p w14:paraId="56E6073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1B094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#f1f1f1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E45027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none;</w:t>
                            </w:r>
                          </w:p>
                          <w:p w14:paraId="387DA4D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728C84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299452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CFDF94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width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651D1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height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500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BE0B8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object-fit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cover;</w:t>
                            </w:r>
                          </w:p>
                          <w:p w14:paraId="071DB11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border-radius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91F906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AF493F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3DD59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.active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DCFA1D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dot:hover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181105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#717171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5CEC3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ADFCC0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6A4248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Fading animation */</w:t>
                            </w:r>
                          </w:p>
                          <w:p w14:paraId="1219469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.fade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EB63E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animation-name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fade;</w:t>
                            </w:r>
                          </w:p>
                          <w:p w14:paraId="608532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animation-duration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1.5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0EADDB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D47FE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E06281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@keyframes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CD162"/>
                                <w:sz w:val="21"/>
                                <w:szCs w:val="21"/>
                              </w:rPr>
                              <w:t>fade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D3C76F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from {</w:t>
                            </w:r>
                          </w:p>
                          <w:p w14:paraId="73AD74B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.4</w:t>
                            </w:r>
                          </w:p>
                          <w:p w14:paraId="6063822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6484B4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209FA5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to {</w:t>
                            </w:r>
                          </w:p>
                          <w:p w14:paraId="63D6699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339CF13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26DD8E8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65AAFC0" w14:textId="7A32AE0F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AE5C" id="Text Box 6" o:spid="_x0000_s1027" type="#_x0000_t202" style="position:absolute;margin-left:0;margin-top:0;width:430.2pt;height:721.8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" fillcolor="white [3201]" strokeweight=".5pt">
                <v:textbox>
                  <w:txbxContent>
                    <w:p w14:paraId="10155B5A" w14:textId="77777777" w:rsidR="00791EA2" w:rsidRDefault="00791EA2" w:rsidP="00791EA2">
                      <w:r>
                        <w:t>CSS</w:t>
                      </w:r>
                    </w:p>
                    <w:p w14:paraId="395EBC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0269B6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box-sizing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border-box</w:t>
                      </w:r>
                    </w:p>
                    <w:p w14:paraId="2C979DF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94A4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14782FE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sli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1D168A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block;</w:t>
                      </w:r>
                    </w:p>
                    <w:p w14:paraId="39A7FAE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padding-top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40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C51208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5A70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B92305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Slideshow container */</w:t>
                      </w:r>
                    </w:p>
                    <w:p w14:paraId="1254ECD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.slideshow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-container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{}</w:t>
                      </w:r>
                    </w:p>
                    <w:p w14:paraId="5F0FDF2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EEFF70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Hide the images by default */</w:t>
                      </w:r>
                    </w:p>
                    <w:p w14:paraId="56E6073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1B094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#f1f1f1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E45027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none;</w:t>
                      </w:r>
                    </w:p>
                    <w:p w14:paraId="387DA4D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728C84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299452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img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CFDF94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width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651D1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height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500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BE0B8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object-fit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cover;</w:t>
                      </w:r>
                    </w:p>
                    <w:p w14:paraId="071DB11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border-radius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91F906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AF493F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3DD59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.active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,</w:t>
                      </w:r>
                    </w:p>
                    <w:p w14:paraId="1DCFA1D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dot:hover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181105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#717171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F5CEC3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ADFCC0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6A4248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Fading animation */</w:t>
                      </w:r>
                    </w:p>
                    <w:p w14:paraId="1219469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.fade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EB63E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animation-name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fade;</w:t>
                      </w:r>
                    </w:p>
                    <w:p w14:paraId="608532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animation-duration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1.5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0EADDB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D47FE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E06281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@keyframes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CD162"/>
                          <w:sz w:val="21"/>
                          <w:szCs w:val="21"/>
                        </w:rPr>
                        <w:t>fade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D3C76F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from {</w:t>
                      </w:r>
                    </w:p>
                    <w:p w14:paraId="73AD74B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.4</w:t>
                      </w:r>
                    </w:p>
                    <w:p w14:paraId="6063822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6484B4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209FA5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to {</w:t>
                      </w:r>
                    </w:p>
                    <w:p w14:paraId="63D6699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</w:p>
                    <w:p w14:paraId="339CF13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26DD8E8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65AAFC0" w14:textId="7A32AE0F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E2E8CD" w14:textId="7588DA7F" w:rsidR="0056784D" w:rsidRPr="00791EA2" w:rsidRDefault="0056784D" w:rsidP="00791EA2">
      <w:pPr>
        <w:pStyle w:val="Heading1"/>
        <w:spacing w:before="240"/>
        <w:ind w:left="360"/>
        <w:jc w:val="both"/>
        <w:rPr>
          <w:rFonts w:cs="Times New Roman"/>
        </w:rPr>
        <w:sectPr w:rsidR="0056784D" w:rsidRPr="00791EA2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782669D5" w14:textId="4CD2E513" w:rsidR="00791EA2" w:rsidRDefault="00791EA2" w:rsidP="00791EA2">
      <w:pPr>
        <w:pStyle w:val="Heading2"/>
      </w:pPr>
      <w:bookmarkStart w:id="2" w:name="_Toc130448262"/>
      <w:r>
        <w:lastRenderedPageBreak/>
        <w:t xml:space="preserve">2.Đồng </w:t>
      </w:r>
      <w:proofErr w:type="spellStart"/>
      <w:r>
        <w:t>hồ</w:t>
      </w:r>
      <w:proofErr w:type="spellEnd"/>
      <w:r>
        <w:t xml:space="preserve"> countdown</w:t>
      </w:r>
      <w:bookmarkEnd w:id="2"/>
    </w:p>
    <w:p w14:paraId="51AAD7E7" w14:textId="1C548753" w:rsidR="00791EA2" w:rsidRPr="00791EA2" w:rsidRDefault="00791EA2" w:rsidP="00791EA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</w:t>
      </w:r>
    </w:p>
    <w:p w14:paraId="1466E387" w14:textId="4675DF2E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3D6D1" wp14:editId="06438543">
                <wp:simplePos x="0" y="0"/>
                <wp:positionH relativeFrom="margin">
                  <wp:posOffset>-332105</wp:posOffset>
                </wp:positionH>
                <wp:positionV relativeFrom="paragraph">
                  <wp:posOffset>3247390</wp:posOffset>
                </wp:positionV>
                <wp:extent cx="6057900" cy="5273040"/>
                <wp:effectExtent l="0" t="0" r="1905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27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B359A" w14:textId="4AE27E01" w:rsidR="00791EA2" w:rsidRDefault="00791EA2">
                            <w:r>
                              <w:t>JS</w:t>
                            </w:r>
                          </w:p>
                          <w:p w14:paraId="7789542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Set the date we're counting down to</w:t>
                            </w:r>
                          </w:p>
                          <w:p w14:paraId="6A6E1E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"July 8, 2023 00:00:00"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1D8B85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C8F0ED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Update the count down every 1 second</w:t>
                            </w:r>
                          </w:p>
                          <w:p w14:paraId="67395D2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EB724C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30A424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Get todays date and time</w:t>
                            </w:r>
                          </w:p>
                          <w:p w14:paraId="6B9C834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6E65996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ABAF76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Find the distance between now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an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the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date</w:t>
                            </w:r>
                          </w:p>
                          <w:p w14:paraId="01B3304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4FA3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44CD0E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Time calculations for days, hours, minutes and seconds</w:t>
                            </w:r>
                          </w:p>
                          <w:p w14:paraId="21F763C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2ABB505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6F05CF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4D06AB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3E9CB3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B258CB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Display the result in an element with id="demo"</w:t>
                            </w:r>
                          </w:p>
                          <w:p w14:paraId="3A9427D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"h "</w:t>
                            </w:r>
                          </w:p>
                          <w:p w14:paraId="60CA2BE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"m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"s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702A52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B87263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If the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is finished, write some text</w:t>
                            </w:r>
                          </w:p>
                          <w:p w14:paraId="1AD192F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74FF49F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clearInterval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0C68D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"EXPIRED"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C3648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2988D6E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},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1A957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08BB2F" w14:textId="77777777" w:rsidR="00791EA2" w:rsidRDefault="00791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D6D1" id="Text Box 9" o:spid="_x0000_s1028" type="#_x0000_t202" style="position:absolute;margin-left:-26.15pt;margin-top:255.7pt;width:477pt;height:415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zDOwIAAIQ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" fillcolor="white [3201]" strokeweight=".5pt">
                <v:textbox>
                  <w:txbxContent>
                    <w:p w14:paraId="5B0B359A" w14:textId="4AE27E01" w:rsidR="00791EA2" w:rsidRDefault="00791EA2">
                      <w:r>
                        <w:t>JS</w:t>
                      </w:r>
                    </w:p>
                    <w:p w14:paraId="7789542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Set the date we're counting down to</w:t>
                      </w:r>
                    </w:p>
                    <w:p w14:paraId="6A6E1E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"July 8, 2023 00:00:00"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1D8B85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C8F0ED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Update the count down every 1 second</w:t>
                      </w:r>
                    </w:p>
                    <w:p w14:paraId="67395D2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EB724C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30A424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Get todays date and time</w:t>
                      </w:r>
                    </w:p>
                    <w:p w14:paraId="6B9C834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6E65996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ABAF76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Find the distance between now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an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the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date</w:t>
                      </w:r>
                    </w:p>
                    <w:p w14:paraId="01B3304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24FA3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44CD0E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Time calculations for days, hours, minutes and seconds</w:t>
                      </w:r>
                    </w:p>
                    <w:p w14:paraId="21F763C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2ABB505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6F05CF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4D06AB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13E9CB3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B258CB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Display the result in an element with id="demo"</w:t>
                      </w:r>
                    </w:p>
                    <w:p w14:paraId="3A9427D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"h "</w:t>
                      </w:r>
                    </w:p>
                    <w:p w14:paraId="60CA2BE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"m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"s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702A52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B87263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If the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is finished, write some text</w:t>
                      </w:r>
                    </w:p>
                    <w:p w14:paraId="1AD192F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74FF49F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clearInterval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0C68D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"EXPIRED"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C3648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2988D6E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},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1A957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08BB2F" w14:textId="77777777" w:rsidR="00791EA2" w:rsidRDefault="00791EA2"/>
                  </w:txbxContent>
                </v:textbox>
                <w10:wrap anchorx="margin"/>
              </v:shape>
            </w:pict>
          </mc:Fallback>
        </mc:AlternateContent>
      </w:r>
      <w:r w:rsidRPr="00791EA2">
        <w:rPr>
          <w:noProof/>
        </w:rPr>
        <w:drawing>
          <wp:inline distT="0" distB="0" distL="0" distR="0" wp14:anchorId="2D6EC8C7" wp14:editId="56D32D94">
            <wp:extent cx="5640705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F0C1" w14:textId="0E6551E7" w:rsidR="00791EA2" w:rsidRDefault="00791EA2" w:rsidP="00791EA2"/>
    <w:p w14:paraId="6003BB65" w14:textId="77777777" w:rsidR="00791EA2" w:rsidRDefault="00791EA2">
      <w:r>
        <w:br w:type="page"/>
      </w:r>
    </w:p>
    <w:p w14:paraId="7CA2D8D5" w14:textId="2C5751F0" w:rsidR="00791EA2" w:rsidRDefault="00791EA2" w:rsidP="00791EA2">
      <w:pPr>
        <w:pStyle w:val="Heading2"/>
      </w:pPr>
      <w:bookmarkStart w:id="3" w:name="_Toc130448263"/>
      <w:r>
        <w:lastRenderedPageBreak/>
        <w:t>3.Random SKU</w:t>
      </w:r>
      <w:bookmarkEnd w:id="3"/>
    </w:p>
    <w:p w14:paraId="2CEF1EB5" w14:textId="4A112F1F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98B4A" wp14:editId="109FF9EB">
                <wp:simplePos x="0" y="0"/>
                <wp:positionH relativeFrom="column">
                  <wp:posOffset>-60960</wp:posOffset>
                </wp:positionH>
                <wp:positionV relativeFrom="paragraph">
                  <wp:posOffset>577215</wp:posOffset>
                </wp:positionV>
                <wp:extent cx="5295900" cy="27813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FE02A" w14:textId="69C69F6E" w:rsidR="00791EA2" w:rsidRDefault="001477E4">
                            <w:r>
                              <w:t>JS</w:t>
                            </w:r>
                          </w:p>
                          <w:p w14:paraId="6C3B359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68309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5C22202C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9000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43910D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return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C483F0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AA5F1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[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"random-string-1"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"random-string-2"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"random-string-3"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"random-string-4"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"random-string-5"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"random-string-6"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"random-string-7"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"random-string-8"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B405A1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ECCD12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]).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5281038F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3DF3E45" w14:textId="77777777" w:rsidR="001477E4" w:rsidRDefault="001477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8B4A" id="Text Box 10" o:spid="_x0000_s1029" type="#_x0000_t202" style="position:absolute;margin-left:-4.8pt;margin-top:45.45pt;width:417pt;height:21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" fillcolor="white [3201]" strokeweight=".5pt">
                <v:textbox>
                  <w:txbxContent>
                    <w:p w14:paraId="577FE02A" w14:textId="69C69F6E" w:rsidR="00791EA2" w:rsidRDefault="001477E4">
                      <w:r>
                        <w:t>JS</w:t>
                      </w:r>
                    </w:p>
                    <w:p w14:paraId="6C3B359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68309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5C22202C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9000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243910D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return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C483F0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3AA5F1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[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"random-string-1"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"random-string-2"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"random-string-3"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"random-string-4"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"random-string-5"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"random-string-6"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"random-string-7"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"random-string-8"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];</w:t>
                      </w:r>
                    </w:p>
                    <w:p w14:paraId="0B405A1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ECCD12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]).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5281038F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03DF3E45" w14:textId="77777777" w:rsidR="001477E4" w:rsidRDefault="001477E4"/>
                  </w:txbxContent>
                </v:textbox>
              </v:shape>
            </w:pict>
          </mc:Fallback>
        </mc:AlternateConten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random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D8A5F5E" w14:textId="09A6A3A7" w:rsidR="00791EA2" w:rsidRDefault="001477E4" w:rsidP="00791EA2">
      <w:r>
        <w:t xml:space="preserve"> </w:t>
      </w:r>
    </w:p>
    <w:p w14:paraId="58E0EAC6" w14:textId="479B951B" w:rsidR="001477E4" w:rsidRDefault="001477E4" w:rsidP="00791EA2"/>
    <w:p w14:paraId="36B40B38" w14:textId="341F3817" w:rsidR="001477E4" w:rsidRDefault="001477E4" w:rsidP="00791EA2"/>
    <w:p w14:paraId="2CB78E8B" w14:textId="18E42937" w:rsidR="001477E4" w:rsidRPr="001477E4" w:rsidRDefault="001477E4" w:rsidP="001477E4"/>
    <w:p w14:paraId="040DD7BC" w14:textId="2219F5FB" w:rsidR="001477E4" w:rsidRPr="001477E4" w:rsidRDefault="001477E4" w:rsidP="001477E4"/>
    <w:p w14:paraId="58FE57E1" w14:textId="307E2755" w:rsidR="001477E4" w:rsidRPr="001477E4" w:rsidRDefault="001477E4" w:rsidP="001477E4"/>
    <w:p w14:paraId="72B7C47D" w14:textId="0EF9DCBC" w:rsidR="001477E4" w:rsidRPr="001477E4" w:rsidRDefault="001477E4" w:rsidP="001477E4"/>
    <w:p w14:paraId="2295CC60" w14:textId="67CE3B91" w:rsidR="001477E4" w:rsidRDefault="001477E4" w:rsidP="001477E4"/>
    <w:p w14:paraId="24D0D87A" w14:textId="41FE797C" w:rsidR="001477E4" w:rsidRDefault="001477E4" w:rsidP="001477E4">
      <w:pPr>
        <w:pStyle w:val="Heading2"/>
      </w:pPr>
      <w:bookmarkStart w:id="4" w:name="_Toc130448264"/>
      <w:r>
        <w:t xml:space="preserve">4.Thay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cujc</w:t>
      </w:r>
      <w:bookmarkEnd w:id="4"/>
      <w:proofErr w:type="spellEnd"/>
    </w:p>
    <w:p w14:paraId="5A876AEE" w14:textId="185BE640" w:rsidR="001477E4" w:rsidRDefault="001477E4" w:rsidP="001477E4">
      <w:proofErr w:type="spellStart"/>
      <w:r>
        <w:t>Có</w:t>
      </w:r>
      <w:proofErr w:type="spellEnd"/>
      <w:r>
        <w:t xml:space="preserve"> 2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Large Grid </w:t>
      </w:r>
      <w:proofErr w:type="spellStart"/>
      <w:r>
        <w:t>và</w:t>
      </w:r>
      <w:proofErr w:type="spellEnd"/>
      <w:r>
        <w:t xml:space="preserve"> Small Grid</w:t>
      </w:r>
    </w:p>
    <w:p w14:paraId="189CDB0D" w14:textId="509E0589" w:rsidR="001477E4" w:rsidRDefault="001477E4" w:rsidP="001477E4">
      <w:r w:rsidRPr="001477E4">
        <w:rPr>
          <w:noProof/>
        </w:rPr>
        <w:drawing>
          <wp:inline distT="0" distB="0" distL="0" distR="0" wp14:anchorId="1175D523" wp14:editId="4D0B969E">
            <wp:extent cx="5640705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4650" w14:textId="066CDD4C" w:rsidR="001477E4" w:rsidRDefault="001477E4" w:rsidP="001477E4">
      <w:r w:rsidRPr="001477E4">
        <w:rPr>
          <w:noProof/>
        </w:rPr>
        <w:lastRenderedPageBreak/>
        <w:drawing>
          <wp:inline distT="0" distB="0" distL="0" distR="0" wp14:anchorId="4071BBE2" wp14:editId="51F6DC43">
            <wp:extent cx="5640705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4FC1" w14:textId="57C499B4" w:rsidR="001477E4" w:rsidRDefault="001477E4" w:rsidP="001477E4">
      <w:r>
        <w:t>Code JS</w:t>
      </w:r>
    </w:p>
    <w:p w14:paraId="2C497BA3" w14:textId="44B5FEA1" w:rsidR="008B2D3D" w:rsidRDefault="001477E4" w:rsidP="001477E4">
      <w:r>
        <w:rPr>
          <w:noProof/>
        </w:rPr>
        <w:lastRenderedPageBreak/>
        <w:drawing>
          <wp:inline distT="0" distB="0" distL="0" distR="0" wp14:anchorId="7502209D" wp14:editId="6DAA18A0">
            <wp:extent cx="4742857" cy="8438095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2E59" w14:textId="77777777" w:rsidR="008B2D3D" w:rsidRDefault="008B2D3D">
      <w:r>
        <w:br w:type="page"/>
      </w:r>
    </w:p>
    <w:p w14:paraId="38B64D08" w14:textId="3FBAC2F6" w:rsidR="001477E4" w:rsidRDefault="008B2D3D" w:rsidP="001477E4">
      <w:r>
        <w:lastRenderedPageBreak/>
        <w:t>CSS:</w:t>
      </w:r>
    </w:p>
    <w:p w14:paraId="3B4100A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selector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47C1CA1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70720D7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1291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27BBB3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padding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FCAFCBC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left;</w:t>
      </w:r>
    </w:p>
    <w:p w14:paraId="694E8F8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color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7F9D"/>
          <w:sz w:val="21"/>
          <w:szCs w:val="21"/>
        </w:rPr>
        <w:t>#5d5f68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5E47EE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font-size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14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9E5A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6A4B7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6C2840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F39CDA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79478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25D932D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ul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188033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65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940D3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right;</w:t>
      </w:r>
    </w:p>
    <w:p w14:paraId="16F8205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relative;</w:t>
      </w:r>
    </w:p>
    <w:p w14:paraId="47FDC03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CC3B53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</w:t>
      </w:r>
    </w:p>
    <w:p w14:paraId="2B0B60B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E89F14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CF9C50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50852D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list-</w:t>
      </w:r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style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:none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B5DFB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1F81C8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  </w:t>
      </w:r>
    </w:p>
    <w:p w14:paraId="50E93D9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display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:block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1EEBA7A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    </w:t>
      </w:r>
    </w:p>
    <w:p w14:paraId="518AE8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902057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b/>
          <w:bCs/>
          <w:color w:val="A2C2EB"/>
          <w:sz w:val="21"/>
          <w:szCs w:val="21"/>
        </w:rPr>
        <w:t>url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8B2D3D">
        <w:rPr>
          <w:rFonts w:ascii="Consolas" w:eastAsia="Times New Roman" w:hAnsi="Consolas" w:cs="Times New Roman"/>
          <w:color w:val="FAE8B6"/>
          <w:sz w:val="21"/>
          <w:szCs w:val="21"/>
        </w:rPr>
        <w:t>"https://s3-us-west-2.amazonaws.com/s.cdpn.io/245657/grid-menu.png"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)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no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-repeat;</w:t>
      </w:r>
    </w:p>
    <w:p w14:paraId="3D9793F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7B147BB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margin-right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5BDB078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7CBC9D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AE6F76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39AF0B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0B55638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5D82E92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</w:p>
    <w:p w14:paraId="317F92E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06333EB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grid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</w:t>
      </w:r>
    </w:p>
    <w:p w14:paraId="76F914E4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1335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CA3740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absolute;</w:t>
      </w:r>
    </w:p>
    <w:p w14:paraId="35A7EF1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left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68B189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1200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13A782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180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B1F2A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7AD63AB8" w14:textId="77777777" w:rsidR="008B2D3D" w:rsidRPr="001477E4" w:rsidRDefault="008B2D3D" w:rsidP="001477E4"/>
    <w:sectPr w:rsidR="008B2D3D" w:rsidRPr="001477E4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CC2DC" w14:textId="77777777" w:rsidR="0040188B" w:rsidRDefault="0040188B" w:rsidP="00C377C7">
      <w:pPr>
        <w:spacing w:after="0" w:line="240" w:lineRule="auto"/>
      </w:pPr>
      <w:r>
        <w:separator/>
      </w:r>
    </w:p>
  </w:endnote>
  <w:endnote w:type="continuationSeparator" w:id="0">
    <w:p w14:paraId="430DB375" w14:textId="77777777" w:rsidR="0040188B" w:rsidRDefault="0040188B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43FC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56F9" w14:textId="4E5911C6" w:rsidR="00CD50BA" w:rsidRPr="00F50AFB" w:rsidRDefault="00D74DE4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Com1043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51674F">
          <w:rPr>
            <w:noProof/>
          </w:rPr>
          <w:t>4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8B6A3" w14:textId="77777777" w:rsidR="0040188B" w:rsidRDefault="0040188B" w:rsidP="00C377C7">
      <w:pPr>
        <w:spacing w:after="0" w:line="240" w:lineRule="auto"/>
      </w:pPr>
      <w:r>
        <w:separator/>
      </w:r>
    </w:p>
  </w:footnote>
  <w:footnote w:type="continuationSeparator" w:id="0">
    <w:p w14:paraId="1D4EF2D6" w14:textId="77777777" w:rsidR="0040188B" w:rsidRDefault="0040188B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4EB00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34B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 xml:space="preserve">Nguyễn </w:t>
    </w:r>
    <w:proofErr w:type="spellStart"/>
    <w:r>
      <w:t>Thị</w:t>
    </w:r>
    <w:proofErr w:type="spellEnd"/>
    <w:r>
      <w:t xml:space="preserve"> </w:t>
    </w:r>
    <w:proofErr w:type="spellStart"/>
    <w:r>
      <w:t>Đỗ</w:t>
    </w:r>
    <w:proofErr w:type="spellEnd"/>
    <w:r>
      <w:t xml:space="preserve"> </w:t>
    </w:r>
    <w:proofErr w:type="spellStart"/>
    <w:r>
      <w:t>Quyên</w:t>
    </w:r>
    <w:proofErr w:type="spellEnd"/>
    <w:r>
      <w:tab/>
    </w:r>
    <w:r>
      <w:tab/>
    </w:r>
    <w:proofErr w:type="spellStart"/>
    <w:r>
      <w:t>Lớp</w:t>
    </w:r>
    <w:proofErr w:type="spellEnd"/>
    <w:r>
      <w:t>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3E85" w14:textId="034DD389" w:rsidR="00C86DAB" w:rsidRPr="0051674F" w:rsidRDefault="00D74DE4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>
      <w:rPr>
        <w:i/>
      </w:rPr>
      <w:t>PS33100 – Phạm Văn Hiếu</w:t>
    </w:r>
    <w:r w:rsidR="00C86DAB" w:rsidRPr="0051674F">
      <w:rPr>
        <w:i/>
      </w:rPr>
      <w:tab/>
      <w:t>Lớp:</w:t>
    </w:r>
    <w:r>
      <w:rPr>
        <w:i/>
      </w:rPr>
      <w:t>IT-18317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128839">
    <w:abstractNumId w:val="16"/>
  </w:num>
  <w:num w:numId="2" w16cid:durableId="884102501">
    <w:abstractNumId w:val="2"/>
  </w:num>
  <w:num w:numId="3" w16cid:durableId="1521822551">
    <w:abstractNumId w:val="8"/>
  </w:num>
  <w:num w:numId="4" w16cid:durableId="1903248123">
    <w:abstractNumId w:val="11"/>
  </w:num>
  <w:num w:numId="5" w16cid:durableId="558587974">
    <w:abstractNumId w:val="7"/>
  </w:num>
  <w:num w:numId="6" w16cid:durableId="1541160895">
    <w:abstractNumId w:val="4"/>
  </w:num>
  <w:num w:numId="7" w16cid:durableId="1469203939">
    <w:abstractNumId w:val="17"/>
  </w:num>
  <w:num w:numId="8" w16cid:durableId="1948467264">
    <w:abstractNumId w:val="0"/>
  </w:num>
  <w:num w:numId="9" w16cid:durableId="1912234591">
    <w:abstractNumId w:val="10"/>
  </w:num>
  <w:num w:numId="10" w16cid:durableId="1917086701">
    <w:abstractNumId w:val="15"/>
  </w:num>
  <w:num w:numId="11" w16cid:durableId="324094058">
    <w:abstractNumId w:val="1"/>
  </w:num>
  <w:num w:numId="12" w16cid:durableId="1595868113">
    <w:abstractNumId w:val="14"/>
  </w:num>
  <w:num w:numId="13" w16cid:durableId="1373767745">
    <w:abstractNumId w:val="9"/>
  </w:num>
  <w:num w:numId="14" w16cid:durableId="1237714960">
    <w:abstractNumId w:val="3"/>
  </w:num>
  <w:num w:numId="15" w16cid:durableId="80958350">
    <w:abstractNumId w:val="5"/>
  </w:num>
  <w:num w:numId="16" w16cid:durableId="1012995266">
    <w:abstractNumId w:val="18"/>
  </w:num>
  <w:num w:numId="17" w16cid:durableId="2113893909">
    <w:abstractNumId w:val="6"/>
  </w:num>
  <w:num w:numId="18" w16cid:durableId="520441068">
    <w:abstractNumId w:val="12"/>
  </w:num>
  <w:num w:numId="19" w16cid:durableId="3187695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D7"/>
    <w:rsid w:val="00023AC8"/>
    <w:rsid w:val="00053555"/>
    <w:rsid w:val="00054872"/>
    <w:rsid w:val="00096A6C"/>
    <w:rsid w:val="000B0A83"/>
    <w:rsid w:val="000C15CB"/>
    <w:rsid w:val="000F2D81"/>
    <w:rsid w:val="0013670A"/>
    <w:rsid w:val="00140D04"/>
    <w:rsid w:val="001477E4"/>
    <w:rsid w:val="00150736"/>
    <w:rsid w:val="00160EF8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5392A"/>
    <w:rsid w:val="00373DC9"/>
    <w:rsid w:val="00377757"/>
    <w:rsid w:val="003938DA"/>
    <w:rsid w:val="0040188B"/>
    <w:rsid w:val="00425F23"/>
    <w:rsid w:val="00472185"/>
    <w:rsid w:val="004C64CC"/>
    <w:rsid w:val="004D5BB9"/>
    <w:rsid w:val="004E4FD7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94A"/>
    <w:rsid w:val="005D36E9"/>
    <w:rsid w:val="00602150"/>
    <w:rsid w:val="00612E99"/>
    <w:rsid w:val="00635106"/>
    <w:rsid w:val="00680A04"/>
    <w:rsid w:val="0069613F"/>
    <w:rsid w:val="006B261B"/>
    <w:rsid w:val="006D1A35"/>
    <w:rsid w:val="006D75A2"/>
    <w:rsid w:val="006F439C"/>
    <w:rsid w:val="00720980"/>
    <w:rsid w:val="00762DB8"/>
    <w:rsid w:val="00771D76"/>
    <w:rsid w:val="0078266C"/>
    <w:rsid w:val="00783A2E"/>
    <w:rsid w:val="00791EA2"/>
    <w:rsid w:val="007A5F43"/>
    <w:rsid w:val="007E4CA3"/>
    <w:rsid w:val="007F4769"/>
    <w:rsid w:val="00860E1C"/>
    <w:rsid w:val="008931BD"/>
    <w:rsid w:val="008B2D3D"/>
    <w:rsid w:val="008B51E5"/>
    <w:rsid w:val="008F37FA"/>
    <w:rsid w:val="00923DA2"/>
    <w:rsid w:val="009E46A8"/>
    <w:rsid w:val="009F588F"/>
    <w:rsid w:val="00A158D6"/>
    <w:rsid w:val="00A3020B"/>
    <w:rsid w:val="00A413BC"/>
    <w:rsid w:val="00A469B8"/>
    <w:rsid w:val="00A50FC4"/>
    <w:rsid w:val="00A731E4"/>
    <w:rsid w:val="00A97216"/>
    <w:rsid w:val="00AA168B"/>
    <w:rsid w:val="00AA5A37"/>
    <w:rsid w:val="00AC527B"/>
    <w:rsid w:val="00AE538A"/>
    <w:rsid w:val="00B1647C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275F3"/>
    <w:rsid w:val="00C377C7"/>
    <w:rsid w:val="00C42CD6"/>
    <w:rsid w:val="00C55CA5"/>
    <w:rsid w:val="00C56350"/>
    <w:rsid w:val="00C86DAB"/>
    <w:rsid w:val="00CC7622"/>
    <w:rsid w:val="00CD2AAE"/>
    <w:rsid w:val="00CD50BA"/>
    <w:rsid w:val="00CE6A8C"/>
    <w:rsid w:val="00D00337"/>
    <w:rsid w:val="00D21CE5"/>
    <w:rsid w:val="00D517E6"/>
    <w:rsid w:val="00D56DD0"/>
    <w:rsid w:val="00D74DE4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6EC6"/>
    <w:rsid w:val="00E87414"/>
    <w:rsid w:val="00E92346"/>
    <w:rsid w:val="00E94AA5"/>
    <w:rsid w:val="00E9573B"/>
    <w:rsid w:val="00EC50B7"/>
    <w:rsid w:val="00EC59FC"/>
    <w:rsid w:val="00EC620B"/>
    <w:rsid w:val="00F21176"/>
    <w:rsid w:val="00F3204D"/>
    <w:rsid w:val="00F50AFB"/>
    <w:rsid w:val="00F77B3E"/>
    <w:rsid w:val="00FA0E3E"/>
    <w:rsid w:val="00FB0C1E"/>
    <w:rsid w:val="00FC04B8"/>
    <w:rsid w:val="00FD4AC6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D2868"/>
  <w15:docId w15:val="{FE9EDA95-D751-4376-9D79-3809B2DD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Quy&#234;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715C0-9177-4233-9D10-90539AB8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1</TotalTime>
  <Pages>9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Phạm Văn Hiếu</cp:lastModifiedBy>
  <cp:revision>2</cp:revision>
  <dcterms:created xsi:type="dcterms:W3CDTF">2023-03-27T00:50:00Z</dcterms:created>
  <dcterms:modified xsi:type="dcterms:W3CDTF">2023-03-27T00:50:00Z</dcterms:modified>
</cp:coreProperties>
</file>